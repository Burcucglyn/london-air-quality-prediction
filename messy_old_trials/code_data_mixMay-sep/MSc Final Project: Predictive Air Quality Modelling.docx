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docProps/custom.xml" ContentType="application/vnd.openxmlformats-officedocument.custom-properties+xml"/>
  <Default Extension="gif" ContentType="image/gif"/>
  <Default Extension="jpeg" ContentType="image/jpeg"/>
  <Default Extension="jpg" ContentType="image/jpeg"/>
  <Default Extension="ico" ContentType="image/ico"/>
  <Default Extension="tif" ContentType="image/tiff"/>
  <Default Extension="tiff" ContentType="image/tiff"/>
  <Default Extension="bmp" ContentType="image/bmp"/>
  <Default Extension="rtf" ContentType="application/rtf"/>
  <Default Extension="emf" ContentType="image/x-emf"/>
  <Default Extension="wmf" ContentType="image/x-wmf"/>
  <Default Extension="html" ContentType="application/xhtml+xml"/>
  <Default Extension="docx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p w:rsidR="00670829" w:rsidRDefault="00670829" w:rsidP="00670829"/>
    <w:sdt>
      <w:sdtPr>
        <w:alias w:val="Title"/>
        <w:id w:val="17655893"/>
        <w:placeholder>
          <w:docPart w:val="3DAE19ACFF833847B916D81ACF4B31C0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670829" w:rsidRDefault="00670829" w:rsidP="00670829">
          <w:pPr>
            <w:jc w:val="center"/>
          </w:pPr>
          <w:r>
            <w:t>MSc_AirQuality_Timeline_Enhanced (1)</w:t>
          </w:r>
        </w:p>
      </w:sdtContent>
    </w:sdt>
    <w:p w:rsidR="00670829" w:rsidRDefault="00670829" w:rsidP="00670829">
      <w:pPr>
        <w:jc w:val="center"/>
      </w:pPr>
    </w:p>
    <w:sdt>
      <w:sdtPr>
        <w:rPr>
          <w:lang w:val="en-US"/>
        </w:rPr>
        <w:alias w:val="Author"/>
        <w:id w:val="17655894"/>
        <w:placeholder>
          <w:docPart w:val="936EB73D3921114DBE7B22E6EE50159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="00670829" w:rsidRDefault="007B432C" w:rsidP="00670829">
          <w:pPr>
            <w:jc w:val="center"/>
          </w:pPr>
          <w:r>
            <w:rPr>
              <w:lang w:val="en-US"/>
            </w:rPr>
            <w:t/>
          </w:r>
        </w:p>
      </w:sdtContent>
    </w:sdt>
    <w:p w:rsidR="00670829" w:rsidRDefault="00670829" w:rsidP="00670829">
      <w:pPr>
        <w:jc w:val="center"/>
        <w:rPr>
          <w:rFonts w:cstheme="majorBidi"/>
          <w:szCs w:val="52"/>
        </w:rPr>
      </w:pPr>
    </w:p>
    <w:p w:rsidR="00670829" w:rsidRDefault="00745DB5" w:rsidP="00670829">
      <w:pPr>
        <w:jc w:val="center"/>
      </w:pPr>
      <w:sdt>
        <w:sdtPr>
          <w:rPr>
            <w:color w:val="808080"/>
          </w:rPr>
          <w:alias w:val="Company"/>
          <w:id w:val="17655895"/>
          <w:placeholder>
            <w:docPart w:val="1E3E48F3AEF27B4980871333E536D446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670829">
            <w:rPr>
              <w:rStyle w:val="PlaceholderText"/>
            </w:rPr>
            <w:t>[Company]</w:t>
          </w:r>
        </w:sdtContent>
      </w:sdt>
    </w:p>
    <w:p w:rsidR="00670829" w:rsidRDefault="00670829" w:rsidP="00670829"/>
    <w:p w:rsidR="00670829" w:rsidRDefault="00670829" w:rsidP="00670829">
      <w:pPr>
        <w:rPr>
          <w:lang w:val="en-US"/>
        </w:rPr>
      </w:pPr>
      <w:r>
        <w:rPr>
          <w:lang w:val="en-US"/>
        </w:rPr>
        <w:br w:type="page"/>
      </w:r>
    </w:p>
    <w:sectPr w:rsidR="00132713" w:rsidRPr="00E65F13" w:rsidSect="006376AC">
      <w:footerReference w:type="even" r:id="rId7"/>
      <w:footerReference w:type="default" r:id="rId8"/>
      <w:pgSz w:w="11906" w:h="16838"/>
      <w:pgMar w:top="1021" w:right="1134" w:bottom="1134" w:left="1134" w:header="567" w:footer="567" w:gutter="0"/>
      <w:pgNumType w:start="1"/>
      <w:cols w:space="708"/>
      <w:docGrid w:linePitch="360"/>
    </w:sectPr>
    <w:bookmarkStart w:id="1" w:name="_MV3BS_0"/>
    <w:bookmarkStart w:id="2" w:name="_MV3TS_projectmanagement_2"/>
    <w:p>
      <w:pPr>
        <w:pStyle w:val="Title"/>
      </w:pPr>
      <w:bookmarkStart w:id="3" w:name="BRANCH_0"/>
      <w:r>
        <w:rPr/>
        <w:t xml:space="preserve">MSc Final Project: Predictive Air Quality Modelling</w:t>
      </w:r>
      <w:bookmarkEnd w:id="3"/>
    </w:p>
    <w:bookmarkStart w:id="4" w:name="_MV3XX_4"/>
    <w:p>
      <w:pPr/>
      <w:r>
        <w:rPr>
          <w:noProof/>
          <w:lang w:val="en-US"/>
        </w:rPr>
        <w:drawing>
          <wp:inline distT="0" distB="0" distL="0" distR="0">
            <wp:extent cx="6120000" cy="639640"/>
            <wp:docPr id="1" name="pic00001.png" title="MindMap P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00001.png" descr="MindMap Preview" title="MindMap Preview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bookmarkStart w:id="258" w:name="_Toc"/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4000228" w:history="1">
        <w:r>
          <w:rPr>
            <w:rStyle w:val="Hyperlink"/>
          </w:rPr>
          <w:t xml:space="preserve">1. Project Setup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_Toc44000228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29" w:history="1">
        <w:r>
          <w:rPr>
            <w:rStyle w:val="Hyperlink"/>
          </w:rPr>
          <w:t xml:space="preserve">Kernel Submitted (Start: 2025-03-15, End: 2025-03-17, 3d)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_Toc44000229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30" w:history="1">
        <w:r>
          <w:rPr>
            <w:rStyle w:val="Hyperlink"/>
          </w:rPr>
          <w:t xml:space="preserve">Supervisor Assigned (Start: 2025-04-05, End: 2025-04-07, 3d)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_Toc44000230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31" w:history="1">
        <w:r>
          <w:rPr>
            <w:rStyle w:val="Hyperlink"/>
          </w:rPr>
          <w:t xml:space="preserve">Proposal Writing (Start: 2025-04-07, End: 2025-05-31, 55d)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_Toc44000231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32" w:history="1">
        <w:r>
          <w:rPr>
            <w:rStyle w:val="Hyperlink"/>
          </w:rPr>
          <w:t xml:space="preserve">Topic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_Toc44000232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33" w:history="1">
        <w:r>
          <w:rPr>
            <w:rStyle w:val="Hyperlink"/>
          </w:rPr>
          <w:t xml:space="preserve">Proposal Approval (Start: 2025-06-01, End: 2025-06-07, 7d)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_Toc44000233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_Toc44000234" w:history="1">
        <w:r>
          <w:rPr>
            <w:rStyle w:val="Hyperlink"/>
          </w:rPr>
          <w:t xml:space="preserve">2. Data Preparation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_Toc44000234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35" w:history="1">
        <w:r>
          <w:rPr>
            <w:rStyle w:val="Hyperlink"/>
          </w:rPr>
          <w:t xml:space="preserve">API Access (Start: 2025-06-08, End: 2025-06-12, 5d)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_Toc44000235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36" w:history="1">
        <w:r>
          <w:rPr>
            <w:rStyle w:val="Hyperlink"/>
          </w:rPr>
          <w:t xml:space="preserve">Merging &amp; Cleaning (Start: 2025-06-13, End: 2025-06-23, 11d)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_Toc44000236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37" w:history="1">
        <w:r>
          <w:rPr>
            <w:rStyle w:val="Hyperlink"/>
          </w:rPr>
          <w:t xml:space="preserve">Feature Engineering (Start: 2025-06-24, End: 2025-07-04, 11d)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_Toc44000237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38" w:history="1">
        <w:r>
          <w:rPr>
            <w:rStyle w:val="Hyperlink"/>
          </w:rPr>
          <w:t xml:space="preserve">EDA Outputs (Start: 2025-07-05, End: 2025-07-12, 8d)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_Toc44000238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_Toc44000239" w:history="1">
        <w:r>
          <w:rPr>
            <w:rStyle w:val="Hyperlink"/>
          </w:rPr>
          <w:t xml:space="preserve">3. Modelling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_Toc44000239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40" w:history="1">
        <w:r>
          <w:rPr>
            <w:rStyle w:val="Hyperlink"/>
          </w:rPr>
          <w:t xml:space="preserve">RF, SVM, Ridge (Start: 2025-07-13, End: 2025-07-24, 12d)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_Toc44000240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41" w:history="1">
        <w:r>
          <w:rPr>
            <w:rStyle w:val="Hyperlink"/>
          </w:rPr>
          <w:t xml:space="preserve">Evaluation Metrics (Start: 2025-07-25, End: 2025-07-31, 7d)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_Toc44000241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42" w:history="1">
        <w:r>
          <w:rPr>
            <w:rStyle w:val="Hyperlink"/>
          </w:rPr>
          <w:t xml:space="preserve">Supervisor Checkpoint (Start: 2025-08-01, End: 2025-08-03, 3d)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_Toc44000242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_Toc44000243" w:history="1">
        <w:r>
          <w:rPr>
            <w:rStyle w:val="Hyperlink"/>
          </w:rPr>
          <w:t xml:space="preserve">4. AI Models (Optional)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_Toc44000243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44" w:history="1">
        <w:r>
          <w:rPr>
            <w:rStyle w:val="Hyperlink"/>
          </w:rPr>
          <w:t xml:space="preserve">MLP, LSTM, Transformer (Start: 2025-08-04, End: 2025-08-14, 11d)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_Toc44000244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45" w:history="1">
        <w:r>
          <w:rPr>
            <w:rStyle w:val="Hyperlink"/>
          </w:rPr>
          <w:t xml:space="preserve">Comparative Evaluation (Start: 2025-08-15, End: 2025-08-24, 10d)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_Toc44000245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_Toc44000246" w:history="1">
        <w:r>
          <w:rPr>
            <w:rStyle w:val="Hyperlink"/>
          </w:rPr>
          <w:t xml:space="preserve">5. Visualisation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_Toc44000246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47" w:history="1">
        <w:r>
          <w:rPr>
            <w:rStyle w:val="Hyperlink"/>
          </w:rPr>
          <w:t xml:space="preserve">Time-Series &amp; Maps (Start: 2025-09-01, End: 2025-09-10, 10d)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_Toc44000247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48" w:history="1">
        <w:r>
          <w:rPr>
            <w:rStyle w:val="Hyperlink"/>
          </w:rPr>
          <w:t xml:space="preserve">Wind/Satellite Visuals (Start: 2025-09-11, End: 2025-09-17, 7d)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_Toc44000248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49" w:history="1">
        <w:r>
          <w:rPr>
            <w:rStyle w:val="Hyperlink"/>
          </w:rPr>
          <w:t xml:space="preserve">Prediction vs Sensor (Start: 2025-09-18, End: 2025-09-21, 4d)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_Toc44000249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_Toc44000250" w:history="1">
        <w:r>
          <w:rPr>
            <w:rStyle w:val="Hyperlink"/>
          </w:rPr>
          <w:t xml:space="preserve">6. Report Drafting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_Toc44000250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51" w:history="1">
        <w:r>
          <w:rPr>
            <w:rStyle w:val="Hyperlink"/>
          </w:rPr>
          <w:t xml:space="preserve">Intro, Methods, Results (Start: 2025-10-01, End: 2025-10-21, 21d)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_Toc44000251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52" w:history="1">
        <w:r>
          <w:rPr>
            <w:rStyle w:val="Hyperlink"/>
          </w:rPr>
          <w:t xml:space="preserve">Ethics, Visuals, Appendices (Start: 2025-10-22, End: 2025-10-28, 7d)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_Toc44000252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53" w:history="1">
        <w:r>
          <w:rPr>
            <w:rStyle w:val="Hyperlink"/>
          </w:rPr>
          <w:t xml:space="preserve">Feedback and Revisions (Start: 2025-11-01, End: 2025-11-07, 7d)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_Toc44000253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54" w:history="1">
        <w:r>
          <w:rPr>
            <w:rStyle w:val="Hyperlink"/>
          </w:rPr>
          <w:t xml:space="preserve">Final Referencing (Start: 2025-11-08, End: 2025-11-09, 2d)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_Toc44000254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_Toc44000255" w:history="1">
        <w:r>
          <w:rPr>
            <w:rStyle w:val="Hyperlink"/>
          </w:rPr>
          <w:t xml:space="preserve">7. Submission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_Toc44000255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56" w:history="1">
        <w:r>
          <w:rPr>
            <w:rStyle w:val="Hyperlink"/>
          </w:rPr>
          <w:t xml:space="preserve">Proofreading &amp; Formatting (Start: 2025-12-01, End: 2025-12-10, 10d)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_Toc44000256 \h </w:instrText>
        </w:r>
        <w:r>
          <w:rPr>
            <w:webHidden/>
          </w:rPr>
          <w:fldChar w:fldCharType="end"/>
        </w:r>
      </w:hyperlink>
    </w:p>
    <w:p>
      <w:pPr>
        <w:pStyle w:val="TOC2"/>
        <w:tabs>
          <w:tab w:val="right" w:leader="dot" w:pos="9350"/>
        </w:tabs>
      </w:pPr>
      <w:hyperlink w:anchor="_Toc44000257" w:history="1">
        <w:r>
          <w:rPr>
            <w:rStyle w:val="Hyperlink"/>
          </w:rPr>
          <w:t xml:space="preserve">Backup and Turnitin Upload (Start: 2026-01-01, End: 2026-01-02, 2d)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_Toc44000257 \h </w:instrTex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right" w:leader="dot" w:pos="9350"/>
        </w:tabs>
      </w:pPr>
      <w:hyperlink w:anchor="_Toc44000258" w:history="1">
        <w:r>
          <w:rPr>
            <w:rStyle w:val="Hyperlink"/>
          </w:rPr>
          <w:t xml:space="preserve">Topic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_Toc44000258 \h </w:instrText>
        </w:r>
        <w:r>
          <w:rPr>
            <w:webHidden/>
          </w:rPr>
          <w:fldChar w:fldCharType="end"/>
        </w:r>
      </w:hyperlink>
    </w:p>
    <w:p>
      <w:r>
        <w:fldChar w:fldCharType="end"/>
      </w:r>
    </w:p>
    <w:bookmarkEnd w:id="258"/>
    <w:p>
      <w:r>
        <w:br w:type="page"/>
      </w:r>
    </w:p>
    <w:bookmarkStart w:id="5" w:name="_MV3TD_PT1496H00M00S_5"/>
    <w:bookmarkEnd w:id="5"/>
    <w:bookmarkStart w:id="6" w:name="_MV3XX_6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27 Mar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12 Dec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187 days?</w:t>
            </w:r>
          </w:p>
        </w:tc>
      </w:tr>
    </w:tbl>
    <w:bookmarkEnd w:id="6"/>
    <w:bookmarkStart w:id="7" w:name="_MV3DS_S2025v3v27_7"/>
    <w:bookmarkEnd w:id="7"/>
    <w:bookmarkStart w:id="8" w:name="_MV3DE_S2025v12v12_8"/>
    <w:bookmarkEnd w:id="8"/>
    <w:bookmarkStart w:id="9" w:name="_MV3TD_PT1496H00M00S_9"/>
    <w:bookmarkEnd w:id="9"/>
    <w:p>
      <w:r>
        <w:rPr/>
        <w:t xml:space="preserve"/>
      </w:r>
    </w:p>
    <w:bookmarkEnd w:id="2"/>
    <w:bookmarkEnd w:id="1"/>
    <w:bookmarkStart w:id="10" w:name="_MV3BS_1"/>
    <w:p>
      <w:pPr>
        <w:pStyle w:val="Heading1"/>
      </w:pPr>
      <w:bookmarkStart w:id="227" w:name="_Toc44000228"/>
      <w:bookmarkStart w:id="11" w:name="BRANCH_1"/>
      <w:r>
        <w:rPr/>
        <w:t xml:space="preserve">1. Project Setup</w:t>
      </w:r>
      <w:bookmarkEnd w:id="11"/>
      <w:bookmarkEnd w:id="227"/>
    </w:p>
    <w:bookmarkStart w:id="12" w:name="_MV3TD_PT456H00M00S_12"/>
    <w:bookmarkEnd w:id="12"/>
    <w:bookmarkStart w:id="13" w:name="_MV3XX_13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27 Mar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13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57 days</w:t>
            </w:r>
          </w:p>
        </w:tc>
      </w:tr>
    </w:tbl>
    <w:bookmarkEnd w:id="13"/>
    <w:bookmarkStart w:id="14" w:name="_MV3DS_S2025v3v27_14"/>
    <w:bookmarkEnd w:id="14"/>
    <w:bookmarkStart w:id="15" w:name="_MV3DE_S2025v8v13_15"/>
    <w:bookmarkEnd w:id="15"/>
    <w:bookmarkStart w:id="16" w:name="_MV3TD_PT456H00M00S_16"/>
    <w:bookmarkEnd w:id="16"/>
    <w:p>
      <w:r>
        <w:rPr/>
        <w:t xml:space="preserve"/>
      </w:r>
    </w:p>
    <w:bookmarkEnd w:id="10"/>
    <w:bookmarkStart w:id="17" w:name="_MV3BS_2"/>
    <w:p>
      <w:pPr>
        <w:pStyle w:val="Heading2"/>
      </w:pPr>
      <w:bookmarkStart w:id="228" w:name="_Toc44000229"/>
      <w:bookmarkStart w:id="18" w:name="BRANCH_2"/>
      <w:r>
        <w:rPr/>
        <w:t xml:space="preserve">Kernel Submitted (Start: 2025-03-15, End: 2025-03-17, 3d)</w:t>
      </w:r>
      <w:bookmarkEnd w:id="18"/>
      <w:bookmarkEnd w:id="228"/>
    </w:p>
    <w:bookmarkStart w:id="19" w:name="_MV3TD_PT24H00M00S_19"/>
    <w:bookmarkEnd w:id="19"/>
    <w:bookmarkStart w:id="20" w:name="_MV3XX_20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27 Mar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31 Mar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3 days</w:t>
            </w:r>
          </w:p>
        </w:tc>
      </w:tr>
    </w:tbl>
    <w:bookmarkEnd w:id="20"/>
    <w:bookmarkStart w:id="21" w:name="_MV3DS_S2025v3v27_21"/>
    <w:bookmarkEnd w:id="21"/>
    <w:bookmarkStart w:id="22" w:name="_MV3DE_S2025v3v31_22"/>
    <w:bookmarkEnd w:id="22"/>
    <w:bookmarkStart w:id="23" w:name="_MV3TD_PT24H00M00S_23"/>
    <w:bookmarkEnd w:id="23"/>
    <w:p>
      <w:r>
        <w:rPr/>
        <w:t xml:space="preserve"/>
      </w:r>
    </w:p>
    <w:bookmarkEnd w:id="17"/>
    <w:bookmarkStart w:id="24" w:name="_MV3BS_3"/>
    <w:p>
      <w:pPr>
        <w:pStyle w:val="Heading2"/>
      </w:pPr>
      <w:bookmarkStart w:id="229" w:name="_Toc44000230"/>
      <w:bookmarkStart w:id="25" w:name="BRANCH_3"/>
      <w:r>
        <w:rPr/>
        <w:t xml:space="preserve">Supervisor Assigned (Start: 2025-04-05, End: 2025-04-07, 3d)</w:t>
      </w:r>
      <w:bookmarkEnd w:id="25"/>
      <w:bookmarkEnd w:id="229"/>
    </w:p>
    <w:bookmarkStart w:id="26" w:name="_MV3TD_PT24H00M00S_26"/>
    <w:bookmarkEnd w:id="26"/>
    <w:bookmarkStart w:id="27" w:name="_MV3XX_27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14 Apr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16 Apr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3 days</w:t>
            </w:r>
          </w:p>
        </w:tc>
      </w:tr>
    </w:tbl>
    <w:bookmarkEnd w:id="27"/>
    <w:bookmarkStart w:id="28" w:name="_MV3DS_S2025v4v14_28"/>
    <w:bookmarkEnd w:id="28"/>
    <w:bookmarkStart w:id="29" w:name="_MV3DE_S2025v4v16_29"/>
    <w:bookmarkEnd w:id="29"/>
    <w:bookmarkStart w:id="30" w:name="_MV3TD_PT24H00M00S_30"/>
    <w:bookmarkEnd w:id="30"/>
    <w:p>
      <w:r>
        <w:rPr/>
        <w:t xml:space="preserve"/>
      </w:r>
    </w:p>
    <w:bookmarkEnd w:id="24"/>
    <w:bookmarkStart w:id="31" w:name="_MV3BS_4"/>
    <w:p>
      <w:pPr>
        <w:pStyle w:val="Heading2"/>
      </w:pPr>
      <w:bookmarkStart w:id="230" w:name="_Toc44000231"/>
      <w:bookmarkStart w:id="32" w:name="BRANCH_4"/>
      <w:r>
        <w:rPr/>
        <w:t xml:space="preserve">Proposal Writing (Start: 2025-04-07, End: 2025-05-31, 55d)</w:t>
      </w:r>
      <w:bookmarkEnd w:id="32"/>
      <w:bookmarkEnd w:id="230"/>
    </w:p>
    <w:bookmarkStart w:id="33" w:name="_MV3TD_PT384H00M00S_33"/>
    <w:bookmarkEnd w:id="33"/>
    <w:bookmarkStart w:id="34" w:name="_MV3XX_34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13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48 days</w:t>
            </w:r>
          </w:p>
        </w:tc>
      </w:tr>
    </w:tbl>
    <w:bookmarkEnd w:id="34"/>
    <w:bookmarkStart w:id="35" w:name="_MV3DS_S2025v6v9_35"/>
    <w:bookmarkEnd w:id="35"/>
    <w:bookmarkStart w:id="36" w:name="_MV3DE_S2025v8v13_36"/>
    <w:bookmarkEnd w:id="36"/>
    <w:bookmarkStart w:id="37" w:name="_MV3TD_PT384H00M00S_37"/>
    <w:bookmarkEnd w:id="37"/>
    <w:p>
      <w:r>
        <w:rPr/>
        <w:t xml:space="preserve"/>
      </w:r>
    </w:p>
    <w:bookmarkEnd w:id="31"/>
    <w:bookmarkStart w:id="38" w:name="_MV3BS_5"/>
    <w:p>
      <w:pPr>
        <w:pStyle w:val="Heading2"/>
      </w:pPr>
      <w:bookmarkStart w:id="231" w:name="_Toc44000232"/>
      <w:bookmarkStart w:id="39" w:name="BRANCH_5"/>
      <w:r>
        <w:rPr/>
        <w:t xml:space="preserve">Topic</w:t>
      </w:r>
      <w:bookmarkEnd w:id="39"/>
      <w:bookmarkEnd w:id="231"/>
    </w:p>
    <w:bookmarkStart w:id="40" w:name="_MV3TD_PT0H00M00S_40"/>
    <w:bookmarkEnd w:id="40"/>
    <w:bookmarkStart w:id="41" w:name="_MV3XX_41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0 days</w:t>
            </w:r>
          </w:p>
        </w:tc>
      </w:tr>
    </w:tbl>
    <w:bookmarkEnd w:id="41"/>
    <w:bookmarkStart w:id="42" w:name="_MV3DS_S2025v6v9_42"/>
    <w:bookmarkEnd w:id="42"/>
    <w:bookmarkStart w:id="43" w:name="_MV3DE_S2025v6v9_43"/>
    <w:bookmarkEnd w:id="43"/>
    <w:bookmarkStart w:id="44" w:name="_MV3TD_PT0H00M00S_44"/>
    <w:bookmarkEnd w:id="44"/>
    <w:p>
      <w:r>
        <w:rPr/>
        <w:t xml:space="preserve"/>
      </w:r>
    </w:p>
    <w:bookmarkEnd w:id="38"/>
    <w:bookmarkStart w:id="45" w:name="_MV3BS_6"/>
    <w:p>
      <w:pPr>
        <w:pStyle w:val="Heading2"/>
      </w:pPr>
      <w:bookmarkStart w:id="232" w:name="_Toc44000233"/>
      <w:bookmarkStart w:id="46" w:name="BRANCH_6"/>
      <w:r>
        <w:rPr/>
        <w:t xml:space="preserve">Proposal Approval (Start: 2025-06-01, End: 2025-06-07, 7d)</w:t>
      </w:r>
      <w:bookmarkEnd w:id="46"/>
      <w:bookmarkEnd w:id="232"/>
    </w:p>
    <w:bookmarkStart w:id="47" w:name="_MV3TD_PT24H00M00S_47"/>
    <w:bookmarkEnd w:id="47"/>
    <w:bookmarkStart w:id="48" w:name="_MV3XX_48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11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13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3 days</w:t>
            </w:r>
          </w:p>
        </w:tc>
      </w:tr>
    </w:tbl>
    <w:bookmarkEnd w:id="48"/>
    <w:bookmarkStart w:id="49" w:name="_MV3DS_S2025v6v11_49"/>
    <w:bookmarkEnd w:id="49"/>
    <w:bookmarkStart w:id="50" w:name="_MV3DE_S2025v6v13_50"/>
    <w:bookmarkEnd w:id="50"/>
    <w:bookmarkStart w:id="51" w:name="_MV3TD_PT24H00M00S_51"/>
    <w:bookmarkEnd w:id="51"/>
    <w:p>
      <w:r>
        <w:rPr/>
        <w:t xml:space="preserve"/>
      </w:r>
    </w:p>
    <w:bookmarkEnd w:id="45"/>
    <w:bookmarkStart w:id="52" w:name="_MV3BS_7"/>
    <w:p>
      <w:pPr>
        <w:pStyle w:val="Heading1"/>
      </w:pPr>
      <w:bookmarkStart w:id="233" w:name="_Toc44000234"/>
      <w:bookmarkStart w:id="53" w:name="BRANCH_7"/>
      <w:r>
        <w:rPr/>
        <w:t xml:space="preserve">2. Data Preparation</w:t>
      </w:r>
      <w:bookmarkEnd w:id="53"/>
      <w:bookmarkEnd w:id="233"/>
    </w:p>
    <w:bookmarkStart w:id="54" w:name="_MV3TD_PT224H00M00S_54"/>
    <w:bookmarkEnd w:id="54"/>
    <w:bookmarkStart w:id="55" w:name="_MV3XX_55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16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28 days</w:t>
            </w:r>
          </w:p>
        </w:tc>
      </w:tr>
    </w:tbl>
    <w:bookmarkEnd w:id="55"/>
    <w:bookmarkStart w:id="56" w:name="_MV3DS_S2025v6v9_56"/>
    <w:bookmarkEnd w:id="56"/>
    <w:bookmarkStart w:id="57" w:name="_MV3DE_S2025v7v16_57"/>
    <w:bookmarkEnd w:id="57"/>
    <w:bookmarkStart w:id="58" w:name="_MV3TD_PT224H00M00S_58"/>
    <w:bookmarkEnd w:id="58"/>
    <w:p>
      <w:r>
        <w:rPr/>
        <w:t xml:space="preserve"/>
      </w:r>
    </w:p>
    <w:bookmarkEnd w:id="52"/>
    <w:bookmarkStart w:id="59" w:name="_MV3BS_8"/>
    <w:p>
      <w:pPr>
        <w:pStyle w:val="Heading2"/>
      </w:pPr>
      <w:bookmarkStart w:id="234" w:name="_Toc44000235"/>
      <w:bookmarkStart w:id="60" w:name="BRANCH_8"/>
      <w:r>
        <w:rPr/>
        <w:t xml:space="preserve">API Access (Start: 2025-06-08, End: 2025-06-12, 5d)</w:t>
      </w:r>
      <w:bookmarkEnd w:id="60"/>
      <w:bookmarkEnd w:id="234"/>
    </w:p>
    <w:bookmarkStart w:id="61" w:name="_MV3TD_PT40H00M00S_61"/>
    <w:bookmarkEnd w:id="61"/>
    <w:bookmarkStart w:id="62" w:name="_MV3XX_62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13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5 days</w:t>
            </w:r>
          </w:p>
        </w:tc>
      </w:tr>
    </w:tbl>
    <w:bookmarkEnd w:id="62"/>
    <w:bookmarkStart w:id="63" w:name="_MV3DS_S2025v6v9_63"/>
    <w:bookmarkEnd w:id="63"/>
    <w:bookmarkStart w:id="64" w:name="_MV3DE_S2025v6v13_64"/>
    <w:bookmarkEnd w:id="64"/>
    <w:bookmarkStart w:id="65" w:name="_MV3TD_PT40H00M00S_65"/>
    <w:bookmarkEnd w:id="65"/>
    <w:p>
      <w:r>
        <w:rPr/>
        <w:t xml:space="preserve"/>
      </w:r>
    </w:p>
    <w:bookmarkEnd w:id="59"/>
    <w:bookmarkStart w:id="66" w:name="_MV3BS_9"/>
    <w:p>
      <w:pPr>
        <w:pStyle w:val="Heading2"/>
      </w:pPr>
      <w:bookmarkStart w:id="235" w:name="_Toc44000236"/>
      <w:bookmarkStart w:id="67" w:name="BRANCH_9"/>
      <w:r>
        <w:rPr/>
        <w:t xml:space="preserve">Merging &amp; Cleaning (Start: 2025-06-13, End: 2025-06-23, 11d)</w:t>
      </w:r>
      <w:bookmarkEnd w:id="67"/>
      <w:bookmarkEnd w:id="235"/>
    </w:p>
    <w:bookmarkStart w:id="68" w:name="_MV3TD_PT88H00M00S_68"/>
    <w:bookmarkEnd w:id="68"/>
    <w:bookmarkStart w:id="69" w:name="_MV3XX_69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13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27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11 days</w:t>
            </w:r>
          </w:p>
        </w:tc>
      </w:tr>
    </w:tbl>
    <w:bookmarkEnd w:id="69"/>
    <w:bookmarkStart w:id="70" w:name="_MV3DS_S2025v6v13_70"/>
    <w:bookmarkEnd w:id="70"/>
    <w:bookmarkStart w:id="71" w:name="_MV3DE_S2025v6v27_71"/>
    <w:bookmarkEnd w:id="71"/>
    <w:bookmarkStart w:id="72" w:name="_MV3TD_PT88H00M00S_72"/>
    <w:bookmarkEnd w:id="72"/>
    <w:p>
      <w:r>
        <w:rPr/>
        <w:t xml:space="preserve"/>
      </w:r>
    </w:p>
    <w:bookmarkEnd w:id="66"/>
    <w:bookmarkStart w:id="73" w:name="_MV3BS_10"/>
    <w:p>
      <w:pPr>
        <w:pStyle w:val="Heading2"/>
      </w:pPr>
      <w:bookmarkStart w:id="236" w:name="_Toc44000237"/>
      <w:bookmarkStart w:id="74" w:name="BRANCH_10"/>
      <w:r>
        <w:rPr/>
        <w:t xml:space="preserve">Feature Engineering (Start: 2025-06-24, End: 2025-07-04, 11d)</w:t>
      </w:r>
      <w:bookmarkEnd w:id="74"/>
      <w:bookmarkEnd w:id="236"/>
    </w:p>
    <w:bookmarkStart w:id="75" w:name="_MV3TD_PT88H00M00S_75"/>
    <w:bookmarkEnd w:id="75"/>
    <w:bookmarkStart w:id="76" w:name="_MV3XX_76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04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11 days</w:t>
            </w:r>
          </w:p>
        </w:tc>
      </w:tr>
    </w:tbl>
    <w:bookmarkEnd w:id="76"/>
    <w:bookmarkStart w:id="77" w:name="_MV3DS_S2025v6v19_77"/>
    <w:bookmarkEnd w:id="77"/>
    <w:bookmarkStart w:id="78" w:name="_MV3DE_S2025v7v4_78"/>
    <w:bookmarkEnd w:id="78"/>
    <w:bookmarkStart w:id="79" w:name="_MV3TD_PT88H00M00S_79"/>
    <w:bookmarkEnd w:id="79"/>
    <w:p>
      <w:r>
        <w:rPr/>
        <w:t xml:space="preserve"/>
      </w:r>
    </w:p>
    <w:bookmarkEnd w:id="73"/>
    <w:bookmarkStart w:id="80" w:name="_MV3BS_11"/>
    <w:p>
      <w:pPr>
        <w:pStyle w:val="Heading2"/>
      </w:pPr>
      <w:bookmarkStart w:id="237" w:name="_Toc44000238"/>
      <w:bookmarkStart w:id="81" w:name="BRANCH_11"/>
      <w:r>
        <w:rPr/>
        <w:t xml:space="preserve">EDA Outputs (Start: 2025-07-05, End: 2025-07-12, 8d)</w:t>
      </w:r>
      <w:bookmarkEnd w:id="81"/>
      <w:bookmarkEnd w:id="237"/>
    </w:p>
    <w:bookmarkStart w:id="82" w:name="_MV3TD_PT64H00M00S_82"/>
    <w:bookmarkEnd w:id="82"/>
    <w:bookmarkStart w:id="83" w:name="_MV3XX_83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07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16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8 days</w:t>
            </w:r>
          </w:p>
        </w:tc>
      </w:tr>
    </w:tbl>
    <w:bookmarkEnd w:id="83"/>
    <w:bookmarkStart w:id="84" w:name="_MV3DS_S2025v7v7_84"/>
    <w:bookmarkEnd w:id="84"/>
    <w:bookmarkStart w:id="85" w:name="_MV3DE_S2025v7v16_85"/>
    <w:bookmarkEnd w:id="85"/>
    <w:bookmarkStart w:id="86" w:name="_MV3TD_PT64H00M00S_86"/>
    <w:bookmarkEnd w:id="86"/>
    <w:p>
      <w:r>
        <w:rPr/>
        <w:t xml:space="preserve"/>
      </w:r>
    </w:p>
    <w:bookmarkEnd w:id="80"/>
    <w:bookmarkStart w:id="87" w:name="_MV3BS_12"/>
    <w:p>
      <w:pPr>
        <w:pStyle w:val="Heading1"/>
      </w:pPr>
      <w:bookmarkStart w:id="238" w:name="_Toc44000239"/>
      <w:bookmarkStart w:id="88" w:name="BRANCH_12"/>
      <w:r>
        <w:rPr/>
        <w:t xml:space="preserve">3. Modelling</w:t>
      </w:r>
      <w:bookmarkEnd w:id="88"/>
      <w:bookmarkEnd w:id="238"/>
    </w:p>
    <w:bookmarkStart w:id="89" w:name="_MV3TD_PT136H00M00S_89"/>
    <w:bookmarkEnd w:id="89"/>
    <w:bookmarkStart w:id="90" w:name="_MV3XX_90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14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05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17 days</w:t>
            </w:r>
          </w:p>
        </w:tc>
      </w:tr>
    </w:tbl>
    <w:bookmarkEnd w:id="90"/>
    <w:bookmarkStart w:id="91" w:name="_MV3DS_S2025v7v14_91"/>
    <w:bookmarkEnd w:id="91"/>
    <w:bookmarkStart w:id="92" w:name="_MV3DE_S2025v8v5_92"/>
    <w:bookmarkEnd w:id="92"/>
    <w:bookmarkStart w:id="93" w:name="_MV3TD_PT136H00M00S_93"/>
    <w:bookmarkEnd w:id="93"/>
    <w:p>
      <w:r>
        <w:rPr/>
        <w:t xml:space="preserve"/>
      </w:r>
    </w:p>
    <w:bookmarkEnd w:id="87"/>
    <w:bookmarkStart w:id="94" w:name="_MV3BS_13"/>
    <w:p>
      <w:pPr>
        <w:pStyle w:val="Heading2"/>
      </w:pPr>
      <w:bookmarkStart w:id="239" w:name="_Toc44000240"/>
      <w:bookmarkStart w:id="95" w:name="BRANCH_13"/>
      <w:r>
        <w:rPr/>
        <w:t xml:space="preserve">RF, SVM, Ridge (Start: 2025-07-13, End: 2025-07-24, 12d)</w:t>
      </w:r>
      <w:bookmarkEnd w:id="95"/>
      <w:bookmarkEnd w:id="239"/>
    </w:p>
    <w:bookmarkStart w:id="96" w:name="_MV3TD_PT96H00M00S_96"/>
    <w:bookmarkEnd w:id="96"/>
    <w:bookmarkStart w:id="97" w:name="_MV3XX_97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14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29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12 days</w:t>
            </w:r>
          </w:p>
        </w:tc>
      </w:tr>
    </w:tbl>
    <w:bookmarkEnd w:id="97"/>
    <w:bookmarkStart w:id="98" w:name="_MV3DS_S2025v7v14_98"/>
    <w:bookmarkEnd w:id="98"/>
    <w:bookmarkStart w:id="99" w:name="_MV3DE_S2025v7v29_99"/>
    <w:bookmarkEnd w:id="99"/>
    <w:bookmarkStart w:id="100" w:name="_MV3TD_PT96H00M00S_100"/>
    <w:bookmarkEnd w:id="100"/>
    <w:p>
      <w:r>
        <w:rPr/>
        <w:t xml:space="preserve"/>
      </w:r>
    </w:p>
    <w:bookmarkEnd w:id="94"/>
    <w:bookmarkStart w:id="101" w:name="_MV3BS_14"/>
    <w:p>
      <w:pPr>
        <w:pStyle w:val="Heading2"/>
      </w:pPr>
      <w:bookmarkStart w:id="240" w:name="_Toc44000241"/>
      <w:bookmarkStart w:id="102" w:name="BRANCH_14"/>
      <w:r>
        <w:rPr/>
        <w:t xml:space="preserve">Evaluation Metrics (Start: 2025-07-25, End: 2025-07-31, 7d)</w:t>
      </w:r>
      <w:bookmarkEnd w:id="102"/>
      <w:bookmarkEnd w:id="240"/>
    </w:p>
    <w:bookmarkStart w:id="103" w:name="_MV3TD_PT56H00M00S_103"/>
    <w:bookmarkEnd w:id="103"/>
    <w:bookmarkStart w:id="104" w:name="_MV3XX_104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22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31 Jul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7 days</w:t>
            </w:r>
          </w:p>
        </w:tc>
      </w:tr>
    </w:tbl>
    <w:bookmarkEnd w:id="104"/>
    <w:bookmarkStart w:id="105" w:name="_MV3DS_S2025v7v22_105"/>
    <w:bookmarkEnd w:id="105"/>
    <w:bookmarkStart w:id="106" w:name="_MV3DE_S2025v7v31_106"/>
    <w:bookmarkEnd w:id="106"/>
    <w:bookmarkStart w:id="107" w:name="_MV3TD_PT56H00M00S_107"/>
    <w:bookmarkEnd w:id="107"/>
    <w:p>
      <w:r>
        <w:rPr/>
        <w:t xml:space="preserve"/>
      </w:r>
    </w:p>
    <w:bookmarkEnd w:id="101"/>
    <w:bookmarkStart w:id="108" w:name="_MV3BS_15"/>
    <w:p>
      <w:pPr>
        <w:pStyle w:val="Heading2"/>
      </w:pPr>
      <w:bookmarkStart w:id="241" w:name="_Toc44000242"/>
      <w:bookmarkStart w:id="109" w:name="BRANCH_15"/>
      <w:r>
        <w:rPr/>
        <w:t xml:space="preserve">Supervisor Checkpoint (Start: 2025-08-01, End: 2025-08-03, 3d)</w:t>
      </w:r>
      <w:bookmarkEnd w:id="109"/>
      <w:bookmarkEnd w:id="241"/>
    </w:p>
    <w:bookmarkStart w:id="110" w:name="_MV3TD_PT24H00M00S_110"/>
    <w:bookmarkEnd w:id="110"/>
    <w:bookmarkStart w:id="111" w:name="_MV3XX_111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01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05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3 days</w:t>
            </w:r>
          </w:p>
        </w:tc>
      </w:tr>
    </w:tbl>
    <w:bookmarkEnd w:id="111"/>
    <w:bookmarkStart w:id="112" w:name="_MV3DS_S2025v8v1_112"/>
    <w:bookmarkEnd w:id="112"/>
    <w:bookmarkStart w:id="113" w:name="_MV3DE_S2025v8v5_113"/>
    <w:bookmarkEnd w:id="113"/>
    <w:bookmarkStart w:id="114" w:name="_MV3TD_PT24H00M00S_114"/>
    <w:bookmarkEnd w:id="114"/>
    <w:p>
      <w:r>
        <w:rPr/>
        <w:t xml:space="preserve"/>
      </w:r>
    </w:p>
    <w:bookmarkEnd w:id="108"/>
    <w:bookmarkStart w:id="115" w:name="_MV3BS_16"/>
    <w:p>
      <w:pPr>
        <w:pStyle w:val="Heading1"/>
      </w:pPr>
      <w:bookmarkStart w:id="242" w:name="_Toc44000243"/>
      <w:bookmarkStart w:id="116" w:name="BRANCH_16"/>
      <w:r>
        <w:rPr/>
        <w:t xml:space="preserve">4. AI Models (Optional)</w:t>
      </w:r>
      <w:bookmarkEnd w:id="116"/>
      <w:bookmarkEnd w:id="242"/>
    </w:p>
    <w:bookmarkStart w:id="117" w:name="_MV3TD_PT88H00M00S_117"/>
    <w:bookmarkEnd w:id="117"/>
    <w:bookmarkStart w:id="118" w:name="_MV3XX_118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14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28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11 days</w:t>
            </w:r>
          </w:p>
        </w:tc>
      </w:tr>
    </w:tbl>
    <w:bookmarkEnd w:id="118"/>
    <w:bookmarkStart w:id="119" w:name="_MV3DS_S2025v8v14_119"/>
    <w:bookmarkEnd w:id="119"/>
    <w:bookmarkStart w:id="120" w:name="_MV3DE_S2025v8v28_120"/>
    <w:bookmarkEnd w:id="120"/>
    <w:bookmarkStart w:id="121" w:name="_MV3TD_PT88H00M00S_121"/>
    <w:bookmarkEnd w:id="121"/>
    <w:p>
      <w:r>
        <w:rPr/>
        <w:t xml:space="preserve"/>
      </w:r>
    </w:p>
    <w:bookmarkEnd w:id="115"/>
    <w:bookmarkStart w:id="122" w:name="_MV3BS_17"/>
    <w:p>
      <w:pPr>
        <w:pStyle w:val="Heading2"/>
      </w:pPr>
      <w:bookmarkStart w:id="243" w:name="_Toc44000244"/>
      <w:bookmarkStart w:id="123" w:name="BRANCH_17"/>
      <w:r>
        <w:rPr/>
        <w:t xml:space="preserve">MLP, LSTM, Transformer (Start: 2025-08-04, End: 2025-08-14, 11d)</w:t>
      </w:r>
      <w:bookmarkEnd w:id="123"/>
      <w:bookmarkEnd w:id="243"/>
    </w:p>
    <w:bookmarkStart w:id="124" w:name="_MV3TD_PT88H00M00S_124"/>
    <w:bookmarkEnd w:id="124"/>
    <w:bookmarkStart w:id="125" w:name="_MV3XX_125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14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28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11 days</w:t>
            </w:r>
          </w:p>
        </w:tc>
      </w:tr>
    </w:tbl>
    <w:bookmarkEnd w:id="125"/>
    <w:bookmarkStart w:id="126" w:name="_MV3DS_S2025v8v14_126"/>
    <w:bookmarkEnd w:id="126"/>
    <w:bookmarkStart w:id="127" w:name="_MV3DE_S2025v8v28_127"/>
    <w:bookmarkEnd w:id="127"/>
    <w:bookmarkStart w:id="128" w:name="_MV3TD_PT88H00M00S_128"/>
    <w:bookmarkEnd w:id="128"/>
    <w:p>
      <w:r>
        <w:rPr/>
        <w:t xml:space="preserve"/>
      </w:r>
    </w:p>
    <w:bookmarkEnd w:id="122"/>
    <w:bookmarkStart w:id="129" w:name="_MV3BS_18"/>
    <w:p>
      <w:pPr>
        <w:pStyle w:val="Heading2"/>
      </w:pPr>
      <w:bookmarkStart w:id="244" w:name="_Toc44000245"/>
      <w:bookmarkStart w:id="130" w:name="BRANCH_18"/>
      <w:r>
        <w:rPr/>
        <w:t xml:space="preserve">Comparative Evaluation (Start: 2025-08-15, End: 2025-08-24, 10d)</w:t>
      </w:r>
      <w:bookmarkEnd w:id="130"/>
      <w:bookmarkEnd w:id="244"/>
    </w:p>
    <w:bookmarkStart w:id="131" w:name="_MV3TD_PT80H00M00S_131"/>
    <w:bookmarkEnd w:id="131"/>
    <w:bookmarkStart w:id="132" w:name="_MV3XX_132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15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28 Aug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10 days</w:t>
            </w:r>
          </w:p>
        </w:tc>
      </w:tr>
    </w:tbl>
    <w:bookmarkEnd w:id="132"/>
    <w:bookmarkStart w:id="133" w:name="_MV3DS_S2025v8v15_133"/>
    <w:bookmarkEnd w:id="133"/>
    <w:bookmarkStart w:id="134" w:name="_MV3DE_S2025v8v28_134"/>
    <w:bookmarkEnd w:id="134"/>
    <w:bookmarkStart w:id="135" w:name="_MV3TD_PT80H00M00S_135"/>
    <w:bookmarkEnd w:id="135"/>
    <w:p>
      <w:r>
        <w:rPr/>
        <w:t xml:space="preserve"/>
      </w:r>
    </w:p>
    <w:bookmarkEnd w:id="129"/>
    <w:bookmarkStart w:id="136" w:name="_MV3BS_19"/>
    <w:p>
      <w:pPr>
        <w:pStyle w:val="Heading1"/>
      </w:pPr>
      <w:bookmarkStart w:id="245" w:name="_Toc44000246"/>
      <w:bookmarkStart w:id="137" w:name="BRANCH_19"/>
      <w:r>
        <w:rPr/>
        <w:t xml:space="preserve">5. Visualisation</w:t>
      </w:r>
      <w:bookmarkEnd w:id="137"/>
      <w:bookmarkEnd w:id="245"/>
    </w:p>
    <w:bookmarkStart w:id="138" w:name="_MV3TD_PT136H00M00S_138"/>
    <w:bookmarkEnd w:id="138"/>
    <w:bookmarkStart w:id="139" w:name="_MV3XX_139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01 Sep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23 Sep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17 days</w:t>
            </w:r>
          </w:p>
        </w:tc>
      </w:tr>
    </w:tbl>
    <w:bookmarkEnd w:id="139"/>
    <w:bookmarkStart w:id="140" w:name="_MV3DS_S2025v9v1_140"/>
    <w:bookmarkEnd w:id="140"/>
    <w:bookmarkStart w:id="141" w:name="_MV3DE_S2025v9v23_141"/>
    <w:bookmarkEnd w:id="141"/>
    <w:bookmarkStart w:id="142" w:name="_MV3TD_PT136H00M00S_142"/>
    <w:bookmarkEnd w:id="142"/>
    <w:p>
      <w:r>
        <w:rPr/>
        <w:t xml:space="preserve"/>
      </w:r>
    </w:p>
    <w:bookmarkEnd w:id="136"/>
    <w:bookmarkStart w:id="143" w:name="_MV3BS_20"/>
    <w:p>
      <w:pPr>
        <w:pStyle w:val="Heading2"/>
      </w:pPr>
      <w:bookmarkStart w:id="246" w:name="_Toc44000247"/>
      <w:bookmarkStart w:id="144" w:name="BRANCH_20"/>
      <w:r>
        <w:rPr/>
        <w:t xml:space="preserve">Time-Series &amp; Maps (Start: 2025-09-01, End: 2025-09-10, 10d)</w:t>
      </w:r>
      <w:bookmarkEnd w:id="144"/>
      <w:bookmarkEnd w:id="246"/>
    </w:p>
    <w:bookmarkStart w:id="145" w:name="_MV3TD_PT80H00M00S_145"/>
    <w:bookmarkEnd w:id="145"/>
    <w:bookmarkStart w:id="146" w:name="_MV3XX_146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01 Sep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12 Sep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10 days</w:t>
            </w:r>
          </w:p>
        </w:tc>
      </w:tr>
    </w:tbl>
    <w:bookmarkEnd w:id="146"/>
    <w:bookmarkStart w:id="147" w:name="_MV3DS_S2025v9v1_147"/>
    <w:bookmarkEnd w:id="147"/>
    <w:bookmarkStart w:id="148" w:name="_MV3DE_S2025v9v12_148"/>
    <w:bookmarkEnd w:id="148"/>
    <w:bookmarkStart w:id="149" w:name="_MV3TD_PT80H00M00S_149"/>
    <w:bookmarkEnd w:id="149"/>
    <w:p>
      <w:r>
        <w:rPr/>
        <w:t xml:space="preserve"/>
      </w:r>
    </w:p>
    <w:bookmarkEnd w:id="143"/>
    <w:bookmarkStart w:id="150" w:name="_MV3BS_21"/>
    <w:p>
      <w:pPr>
        <w:pStyle w:val="Heading2"/>
      </w:pPr>
      <w:bookmarkStart w:id="247" w:name="_Toc44000248"/>
      <w:bookmarkStart w:id="151" w:name="BRANCH_21"/>
      <w:r>
        <w:rPr/>
        <w:t xml:space="preserve">Wind/Satellite Visuals (Start: 2025-09-11, End: 2025-09-17, 7d)</w:t>
      </w:r>
      <w:bookmarkEnd w:id="151"/>
      <w:bookmarkEnd w:id="247"/>
    </w:p>
    <w:bookmarkStart w:id="152" w:name="_MV3TD_PT56H00M00S_152"/>
    <w:bookmarkEnd w:id="152"/>
    <w:bookmarkStart w:id="153" w:name="_MV3XX_153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11 Sep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19 Sep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7 days</w:t>
            </w:r>
          </w:p>
        </w:tc>
      </w:tr>
    </w:tbl>
    <w:bookmarkEnd w:id="153"/>
    <w:bookmarkStart w:id="154" w:name="_MV3DS_S2025v9v11_154"/>
    <w:bookmarkEnd w:id="154"/>
    <w:bookmarkStart w:id="155" w:name="_MV3DE_S2025v9v19_155"/>
    <w:bookmarkEnd w:id="155"/>
    <w:bookmarkStart w:id="156" w:name="_MV3TD_PT56H00M00S_156"/>
    <w:bookmarkEnd w:id="156"/>
    <w:p>
      <w:r>
        <w:rPr/>
        <w:t xml:space="preserve"/>
      </w:r>
    </w:p>
    <w:bookmarkEnd w:id="150"/>
    <w:bookmarkStart w:id="157" w:name="_MV3BS_22"/>
    <w:p>
      <w:pPr>
        <w:pStyle w:val="Heading2"/>
      </w:pPr>
      <w:bookmarkStart w:id="248" w:name="_Toc44000249"/>
      <w:bookmarkStart w:id="158" w:name="BRANCH_22"/>
      <w:r>
        <w:rPr/>
        <w:t xml:space="preserve">Prediction vs Sensor (Start: 2025-09-18, End: 2025-09-21, 4d)</w:t>
      </w:r>
      <w:bookmarkEnd w:id="158"/>
      <w:bookmarkEnd w:id="248"/>
    </w:p>
    <w:bookmarkStart w:id="159" w:name="_MV3TD_PT32H00M00S_159"/>
    <w:bookmarkEnd w:id="159"/>
    <w:bookmarkStart w:id="160" w:name="_MV3XX_160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18 Sep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23 Sep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4 days</w:t>
            </w:r>
          </w:p>
        </w:tc>
      </w:tr>
    </w:tbl>
    <w:bookmarkEnd w:id="160"/>
    <w:bookmarkStart w:id="161" w:name="_MV3DS_S2025v9v18_161"/>
    <w:bookmarkEnd w:id="161"/>
    <w:bookmarkStart w:id="162" w:name="_MV3DE_S2025v9v23_162"/>
    <w:bookmarkEnd w:id="162"/>
    <w:bookmarkStart w:id="163" w:name="_MV3TD_PT32H00M00S_163"/>
    <w:bookmarkEnd w:id="163"/>
    <w:p>
      <w:r>
        <w:rPr/>
        <w:t xml:space="preserve"/>
      </w:r>
    </w:p>
    <w:bookmarkEnd w:id="157"/>
    <w:bookmarkStart w:id="164" w:name="_MV3BS_23"/>
    <w:p>
      <w:pPr>
        <w:pStyle w:val="Heading1"/>
      </w:pPr>
      <w:bookmarkStart w:id="249" w:name="_Toc44000250"/>
      <w:bookmarkStart w:id="165" w:name="BRANCH_23"/>
      <w:r>
        <w:rPr/>
        <w:t xml:space="preserve">6. Report Drafting</w:t>
      </w:r>
      <w:bookmarkEnd w:id="165"/>
      <w:bookmarkEnd w:id="249"/>
    </w:p>
    <w:bookmarkStart w:id="166" w:name="_MV3TD_PT240H00M00S_166"/>
    <w:bookmarkEnd w:id="166"/>
    <w:bookmarkStart w:id="167" w:name="_MV3XX_167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01 Oct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11 Nov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30 days</w:t>
            </w:r>
          </w:p>
        </w:tc>
      </w:tr>
    </w:tbl>
    <w:bookmarkEnd w:id="167"/>
    <w:bookmarkStart w:id="168" w:name="_MV3DS_S2025v10v1_168"/>
    <w:bookmarkEnd w:id="168"/>
    <w:bookmarkStart w:id="169" w:name="_MV3DE_S2025v11v11_169"/>
    <w:bookmarkEnd w:id="169"/>
    <w:bookmarkStart w:id="170" w:name="_MV3TD_PT240H00M00S_170"/>
    <w:bookmarkEnd w:id="170"/>
    <w:p>
      <w:r>
        <w:rPr/>
        <w:t xml:space="preserve"/>
      </w:r>
    </w:p>
    <w:bookmarkEnd w:id="164"/>
    <w:bookmarkStart w:id="171" w:name="_MV3BS_24"/>
    <w:p>
      <w:pPr>
        <w:pStyle w:val="Heading2"/>
      </w:pPr>
      <w:bookmarkStart w:id="250" w:name="_Toc44000251"/>
      <w:bookmarkStart w:id="172" w:name="BRANCH_24"/>
      <w:r>
        <w:rPr/>
        <w:t xml:space="preserve">Intro, Methods, Results (Start: 2025-10-01, End: 2025-10-21, 21d)</w:t>
      </w:r>
      <w:bookmarkEnd w:id="172"/>
      <w:bookmarkEnd w:id="250"/>
    </w:p>
    <w:bookmarkStart w:id="173" w:name="_MV3TD_PT168H00M00S_173"/>
    <w:bookmarkEnd w:id="173"/>
    <w:bookmarkStart w:id="174" w:name="_MV3XX_174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01 Oct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29 Oct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21 days</w:t>
            </w:r>
          </w:p>
        </w:tc>
      </w:tr>
    </w:tbl>
    <w:bookmarkEnd w:id="174"/>
    <w:bookmarkStart w:id="175" w:name="_MV3DS_S2025v10v1_175"/>
    <w:bookmarkEnd w:id="175"/>
    <w:bookmarkStart w:id="176" w:name="_MV3DE_S2025v10v29_176"/>
    <w:bookmarkEnd w:id="176"/>
    <w:bookmarkStart w:id="177" w:name="_MV3TD_PT168H00M00S_177"/>
    <w:bookmarkEnd w:id="177"/>
    <w:p>
      <w:r>
        <w:rPr/>
        <w:t xml:space="preserve"/>
      </w:r>
    </w:p>
    <w:bookmarkEnd w:id="171"/>
    <w:bookmarkStart w:id="178" w:name="_MV3BS_25"/>
    <w:p>
      <w:pPr>
        <w:pStyle w:val="Heading2"/>
      </w:pPr>
      <w:bookmarkStart w:id="251" w:name="_Toc44000252"/>
      <w:bookmarkStart w:id="179" w:name="BRANCH_25"/>
      <w:r>
        <w:rPr/>
        <w:t xml:space="preserve">Ethics, Visuals, Appendices (Start: 2025-10-22, End: 2025-10-28, 7d)</w:t>
      </w:r>
      <w:bookmarkEnd w:id="179"/>
      <w:bookmarkEnd w:id="251"/>
    </w:p>
    <w:bookmarkStart w:id="180" w:name="_MV3TD_PT56H00M00S_180"/>
    <w:bookmarkEnd w:id="180"/>
    <w:bookmarkStart w:id="181" w:name="_MV3XX_181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22 Oct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30 Oct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7 days</w:t>
            </w:r>
          </w:p>
        </w:tc>
      </w:tr>
    </w:tbl>
    <w:bookmarkEnd w:id="181"/>
    <w:bookmarkStart w:id="182" w:name="_MV3DS_S2025v10v22_182"/>
    <w:bookmarkEnd w:id="182"/>
    <w:bookmarkStart w:id="183" w:name="_MV3DE_S2025v10v30_183"/>
    <w:bookmarkEnd w:id="183"/>
    <w:bookmarkStart w:id="184" w:name="_MV3TD_PT56H00M00S_184"/>
    <w:bookmarkEnd w:id="184"/>
    <w:p>
      <w:r>
        <w:rPr/>
        <w:t xml:space="preserve"/>
      </w:r>
    </w:p>
    <w:bookmarkEnd w:id="178"/>
    <w:bookmarkStart w:id="185" w:name="_MV3BS_26"/>
    <w:p>
      <w:pPr>
        <w:pStyle w:val="Heading2"/>
      </w:pPr>
      <w:bookmarkStart w:id="252" w:name="_Toc44000253"/>
      <w:bookmarkStart w:id="186" w:name="BRANCH_26"/>
      <w:r>
        <w:rPr/>
        <w:t xml:space="preserve">Feedback and Revisions (Start: 2025-11-01, End: 2025-11-07, 7d)</w:t>
      </w:r>
      <w:bookmarkEnd w:id="186"/>
      <w:bookmarkEnd w:id="252"/>
    </w:p>
    <w:bookmarkStart w:id="187" w:name="_MV3TD_PT56H00M00S_187"/>
    <w:bookmarkEnd w:id="187"/>
    <w:bookmarkStart w:id="188" w:name="_MV3XX_188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03 Nov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11 Nov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7 days</w:t>
            </w:r>
          </w:p>
        </w:tc>
      </w:tr>
    </w:tbl>
    <w:bookmarkEnd w:id="188"/>
    <w:bookmarkStart w:id="189" w:name="_MV3DS_S2025v11v3_189"/>
    <w:bookmarkEnd w:id="189"/>
    <w:bookmarkStart w:id="190" w:name="_MV3DE_S2025v11v11_190"/>
    <w:bookmarkEnd w:id="190"/>
    <w:bookmarkStart w:id="191" w:name="_MV3TD_PT56H00M00S_191"/>
    <w:bookmarkEnd w:id="191"/>
    <w:p>
      <w:r>
        <w:rPr/>
        <w:t xml:space="preserve"/>
      </w:r>
    </w:p>
    <w:bookmarkEnd w:id="185"/>
    <w:bookmarkStart w:id="192" w:name="_MV3BS_27"/>
    <w:p>
      <w:pPr>
        <w:pStyle w:val="Heading2"/>
      </w:pPr>
      <w:bookmarkStart w:id="253" w:name="_Toc44000254"/>
      <w:bookmarkStart w:id="193" w:name="BRANCH_27"/>
      <w:r>
        <w:rPr/>
        <w:t xml:space="preserve">Final Referencing (Start: 2025-11-08, End: 2025-11-09, 2d)</w:t>
      </w:r>
      <w:bookmarkEnd w:id="193"/>
      <w:bookmarkEnd w:id="253"/>
    </w:p>
    <w:bookmarkStart w:id="194" w:name="_MV3TD_PT16H00M00S_194"/>
    <w:bookmarkEnd w:id="194"/>
    <w:bookmarkStart w:id="195" w:name="_MV3XX_195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10 Nov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11 Nov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2 days</w:t>
            </w:r>
          </w:p>
        </w:tc>
      </w:tr>
    </w:tbl>
    <w:bookmarkEnd w:id="195"/>
    <w:bookmarkStart w:id="196" w:name="_MV3DS_S2025v11v10_196"/>
    <w:bookmarkEnd w:id="196"/>
    <w:bookmarkStart w:id="197" w:name="_MV3DE_S2025v11v11_197"/>
    <w:bookmarkEnd w:id="197"/>
    <w:bookmarkStart w:id="198" w:name="_MV3TD_PT16H00M00S_198"/>
    <w:bookmarkEnd w:id="198"/>
    <w:p>
      <w:r>
        <w:rPr/>
        <w:t xml:space="preserve"/>
      </w:r>
    </w:p>
    <w:bookmarkEnd w:id="192"/>
    <w:bookmarkStart w:id="199" w:name="_MV3BS_28"/>
    <w:p>
      <w:pPr>
        <w:pStyle w:val="Heading1"/>
      </w:pPr>
      <w:bookmarkStart w:id="254" w:name="_Toc44000255"/>
      <w:bookmarkStart w:id="200" w:name="BRANCH_28"/>
      <w:r>
        <w:rPr/>
        <w:t xml:space="preserve">7. Submission</w:t>
      </w:r>
      <w:bookmarkEnd w:id="200"/>
      <w:bookmarkEnd w:id="254"/>
    </w:p>
    <w:bookmarkStart w:id="201" w:name="_MV3TD_PT1080H00M00S_201"/>
    <w:bookmarkEnd w:id="201"/>
    <w:bookmarkStart w:id="202" w:name="_MV3XX_202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12 Dec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135 days</w:t>
            </w:r>
          </w:p>
        </w:tc>
      </w:tr>
    </w:tbl>
    <w:bookmarkEnd w:id="202"/>
    <w:bookmarkStart w:id="203" w:name="_MV3DS_S2025v6v9_203"/>
    <w:bookmarkEnd w:id="203"/>
    <w:bookmarkStart w:id="204" w:name="_MV3DE_S2025v12v12_204"/>
    <w:bookmarkEnd w:id="204"/>
    <w:bookmarkStart w:id="205" w:name="_MV3TD_PT1080H00M00S_205"/>
    <w:bookmarkEnd w:id="205"/>
    <w:p>
      <w:r>
        <w:rPr/>
        <w:t xml:space="preserve"/>
      </w:r>
    </w:p>
    <w:bookmarkEnd w:id="199"/>
    <w:bookmarkStart w:id="206" w:name="_MV3BS_29"/>
    <w:p>
      <w:pPr>
        <w:pStyle w:val="Heading2"/>
      </w:pPr>
      <w:bookmarkStart w:id="255" w:name="_Toc44000256"/>
      <w:bookmarkStart w:id="207" w:name="BRANCH_29"/>
      <w:r>
        <w:rPr/>
        <w:t xml:space="preserve">Proofreading &amp; Formatting (Start: 2025-12-01, End: 2025-12-10, 10d)</w:t>
      </w:r>
      <w:bookmarkEnd w:id="207"/>
      <w:bookmarkEnd w:id="255"/>
    </w:p>
    <w:bookmarkStart w:id="208" w:name="_MV3TD_PT80H00M00S_208"/>
    <w:bookmarkEnd w:id="208"/>
    <w:bookmarkStart w:id="209" w:name="_MV3XX_209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01 Dec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12 Dec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10 days</w:t>
            </w:r>
          </w:p>
        </w:tc>
      </w:tr>
    </w:tbl>
    <w:bookmarkEnd w:id="209"/>
    <w:bookmarkStart w:id="210" w:name="_MV3DS_S2025v12v1_210"/>
    <w:bookmarkEnd w:id="210"/>
    <w:bookmarkStart w:id="211" w:name="_MV3DE_S2025v12v12_211"/>
    <w:bookmarkEnd w:id="211"/>
    <w:bookmarkStart w:id="212" w:name="_MV3TD_PT80H00M00S_212"/>
    <w:bookmarkEnd w:id="212"/>
    <w:p>
      <w:r>
        <w:rPr/>
        <w:t xml:space="preserve"/>
      </w:r>
    </w:p>
    <w:bookmarkEnd w:id="206"/>
    <w:bookmarkStart w:id="213" w:name="_MV3BS_30"/>
    <w:p>
      <w:pPr>
        <w:pStyle w:val="Heading2"/>
      </w:pPr>
      <w:bookmarkStart w:id="256" w:name="_Toc44000257"/>
      <w:bookmarkStart w:id="214" w:name="BRANCH_30"/>
      <w:r>
        <w:rPr/>
        <w:t xml:space="preserve">Backup and Turnitin Upload (Start: 2026-01-01, End: 2026-01-02, 2d)</w:t>
      </w:r>
      <w:bookmarkEnd w:id="214"/>
      <w:bookmarkEnd w:id="256"/>
    </w:p>
    <w:bookmarkStart w:id="215" w:name="_MV3TD_PT16H00M00S_215"/>
    <w:bookmarkEnd w:id="215"/>
    <w:bookmarkStart w:id="216" w:name="_MV3XX_216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10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2 days</w:t>
            </w:r>
          </w:p>
        </w:tc>
      </w:tr>
    </w:tbl>
    <w:bookmarkEnd w:id="216"/>
    <w:bookmarkStart w:id="217" w:name="_MV3DS_S2025v6v9_217"/>
    <w:bookmarkEnd w:id="217"/>
    <w:bookmarkStart w:id="218" w:name="_MV3DE_S2025v6v10_218"/>
    <w:bookmarkEnd w:id="218"/>
    <w:bookmarkStart w:id="219" w:name="_MV3TD_PT16H00M00S_219"/>
    <w:bookmarkEnd w:id="219"/>
    <w:p>
      <w:r>
        <w:rPr/>
        <w:t xml:space="preserve"/>
      </w:r>
    </w:p>
    <w:bookmarkEnd w:id="213"/>
    <w:bookmarkStart w:id="220" w:name="_MV3BS_31"/>
    <w:p>
      <w:pPr>
        <w:pStyle w:val="Heading1"/>
      </w:pPr>
      <w:bookmarkStart w:id="257" w:name="_Toc44000258"/>
      <w:bookmarkStart w:id="221" w:name="BRANCH_31"/>
      <w:r>
        <w:rPr/>
        <w:t xml:space="preserve">Topic</w:t>
      </w:r>
      <w:bookmarkEnd w:id="221"/>
      <w:bookmarkEnd w:id="257"/>
    </w:p>
    <w:bookmarkStart w:id="222" w:name="_MV3TD_PT8H00M00S_222"/>
    <w:bookmarkEnd w:id="222"/>
    <w:bookmarkStart w:id="223" w:name="_MV3XX_223"/>
    <w:tbl>
      <w:tblPr>
        <w:tblStyle w:val="TaskInfo"/>
        <w:tblW w:w="5000" w:type="pct"/>
      </w:tblPr>
      <w:tblGrid>
        <w:gridCol w:w="1971"/>
        <w:gridCol w:w="7883"/>
      </w:tblGrid>
      <w:tr>
        <w:tc>
          <w:tcPr>
            <w:tcW w:w="1000" w:type="pct"/>
          </w:tcPr>
          <w:p>
            <w:r>
              <w:rPr/>
              <w:t xml:space="preserve">Start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End Date</w:t>
            </w:r>
          </w:p>
        </w:tc>
        <w:tc>
          <w:p>
            <w:r>
              <w:rPr/>
              <w:t xml:space="preserve">09 Jun 2025</w:t>
            </w:r>
          </w:p>
        </w:tc>
      </w:tr>
      <w:tr>
        <w:tc>
          <w:tcPr>
            <w:tcW w:w="1000" w:type="pct"/>
          </w:tcPr>
          <w:p>
            <w:r>
              <w:rPr/>
              <w:t xml:space="preserve">Duration</w:t>
            </w:r>
          </w:p>
        </w:tc>
        <w:tc>
          <w:p>
            <w:r>
              <w:rPr/>
              <w:t xml:space="preserve">1 day?</w:t>
            </w:r>
          </w:p>
        </w:tc>
      </w:tr>
    </w:tbl>
    <w:bookmarkEnd w:id="223"/>
    <w:bookmarkStart w:id="224" w:name="_MV3DS_S2025v6v9_224"/>
    <w:bookmarkEnd w:id="224"/>
    <w:bookmarkStart w:id="225" w:name="_MV3DE_S2025v6v9_225"/>
    <w:bookmarkEnd w:id="225"/>
    <w:bookmarkStart w:id="226" w:name="_MV3TD_PT8H00M00S_226"/>
    <w:bookmarkEnd w:id="226"/>
    <w:p>
      <w:r>
        <w:rPr/>
        <w:t xml:space="preserve"/>
      </w:r>
    </w:p>
    <w:bookmarkEnd w:id="220"/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45DB5" w:rsidRDefault="00745DB5">
      <w:r>
        <w:separator/>
      </w:r>
    </w:p>
  </w:endnote>
  <w:endnote w:type="continuationSeparator" w:id="0">
    <w:p w:rsidR="00745DB5" w:rsidRDefault="00745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376AC" w:rsidRDefault="00D15F14">
    <w:pPr>
      <w:pStyle w:val="Footer"/>
      <w:framePr w:wrap="around" w:vAnchor="text" w:hAnchor="margin" w:xAlign="center" w:y="1"/>
    </w:pPr>
    <w:r>
      <w:fldChar w:fldCharType="begin"/>
    </w:r>
    <w:r w:rsidR="005A4BF8">
      <w:instrText xml:space="preserve">PAGE  </w:instrText>
    </w:r>
    <w:r>
      <w:fldChar w:fldCharType="end"/>
    </w:r>
  </w:p>
  <w:p w:rsidR="006376AC" w:rsidRDefault="006376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376AC" w:rsidRDefault="006376AC"/>
  <w:p w:rsidR="006376AC" w:rsidRDefault="006376AC"/>
  <w:tbl>
    <w:tblPr>
      <w:tblW w:w="9865" w:type="dxa"/>
      <w:tblLook w:val="0000" w:firstRow="0" w:lastRow="0" w:firstColumn="0" w:lastColumn="0" w:noHBand="0" w:noVBand="0"/>
    </w:tblPr>
    <w:tblGrid>
      <w:gridCol w:w="5233"/>
      <w:gridCol w:w="4673"/>
    </w:tblGrid>
    <w:tr w:rsidR="006376AC">
      <w:trPr>
        <w:trHeight w:val="177"/>
      </w:trPr>
      <w:tc>
        <w:tcPr>
          <w:tcW w:w="9865" w:type="dxa"/>
          <w:gridSpan w:val="2"/>
        </w:tcPr>
        <w:p w:rsidR="006376AC" w:rsidRDefault="009732B5">
          <w:pPr>
            <w:pStyle w:val="Footer"/>
            <w:jc w:val="center"/>
          </w:pPr>
          <w:r>
            <w:rPr>
              <w:noProof/>
              <w:lang w:val="da-DK" w:eastAsia="da-DK"/>
            </w:rPr>
            <w:drawing>
              <wp:inline distT="0" distB="0" distL="0" distR="0" wp14:anchorId="0A058D79" wp14:editId="12110059">
                <wp:extent cx="6124575" cy="66675"/>
                <wp:effectExtent l="19050" t="0" r="9525" b="0"/>
                <wp:docPr id="1" name="Picture 1" descr="footer 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ooter sha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76AC">
      <w:trPr>
        <w:trHeight w:val="294"/>
      </w:trPr>
      <w:tc>
        <w:tcPr>
          <w:tcW w:w="4932" w:type="dxa"/>
          <w:vAlign w:val="center"/>
        </w:tcPr>
        <w:p w:rsidR="006376AC" w:rsidRPr="00BA1E10" w:rsidRDefault="00745DB5" w:rsidP="00BA1E10">
          <w:pPr>
            <w:pStyle w:val="Footer"/>
            <w:rPr>
              <w:rStyle w:val="PageNumber"/>
              <w:color w:val="244061" w:themeColor="accent1" w:themeShade="80"/>
            </w:rPr>
          </w:pPr>
          <w:sdt>
            <w:sdtPr>
              <w:rPr>
                <w:rStyle w:val="PageNumber"/>
                <w:color w:val="auto"/>
                <w:lang w:val="en-US"/>
              </w:rPr>
              <w:alias w:val="Title"/>
              <w:id w:val="5255917"/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Style w:val="PageNumber"/>
              </w:rPr>
            </w:sdtEndPr>
            <w:sdtContent>
              <w:r w:rsidR="00BA1E10" w:rsidRPr="00BA1E10">
                <w:rPr>
                  <w:rStyle w:val="PlaceholderText"/>
                  <w:color w:val="244061" w:themeColor="accent1" w:themeShade="80"/>
                </w:rPr>
                <w:t>[Title]</w:t>
              </w:r>
            </w:sdtContent>
          </w:sdt>
          <w:r w:rsidR="00345579" w:rsidRPr="00BA1E10">
            <w:rPr>
              <w:rStyle w:val="PageNumber"/>
              <w:color w:val="244061" w:themeColor="accent1" w:themeShade="80"/>
              <w:lang w:val="en-US"/>
            </w:rPr>
            <w:t xml:space="preserve">, </w:t>
          </w:r>
          <w:sdt>
            <w:sdtPr>
              <w:rPr>
                <w:rStyle w:val="PageNumber"/>
                <w:color w:val="auto"/>
                <w:lang w:val="en-US"/>
              </w:rPr>
              <w:alias w:val="Author"/>
              <w:id w:val="5255921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>
              <w:rPr>
                <w:rStyle w:val="PageNumber"/>
              </w:rPr>
            </w:sdtEndPr>
            <w:sdtContent>
              <w:r w:rsidR="007B432C">
                <w:rPr>
                  <w:rStyle w:val="PageNumber"/>
                  <w:color w:val="auto"/>
                  <w:lang w:val="en-US"/>
                </w:rPr>
                <w:t>Microsoft Office User</w:t>
              </w:r>
            </w:sdtContent>
          </w:sdt>
        </w:p>
      </w:tc>
      <w:tc>
        <w:tcPr>
          <w:tcW w:w="4933" w:type="dxa"/>
          <w:vAlign w:val="bottom"/>
        </w:tcPr>
        <w:p w:rsidR="006376AC" w:rsidRDefault="00D15F14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 w:rsidR="005A4BF8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653317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:rsidR="006376AC" w:rsidRDefault="006376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45DB5" w:rsidRDefault="00745DB5">
      <w:r>
        <w:separator/>
      </w:r>
    </w:p>
  </w:footnote>
  <w:footnote w:type="continuationSeparator" w:id="0">
    <w:p w:rsidR="00745DB5" w:rsidRDefault="00745D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A0A666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D8AA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3AFE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E4A6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75041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6046C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6630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24EC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504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B07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6F6701"/>
    <w:multiLevelType w:val="hybridMultilevel"/>
    <w:tmpl w:val="E0EECB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3E429A"/>
    <w:multiLevelType w:val="hybridMultilevel"/>
    <w:tmpl w:val="8E747C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75859"/>
    <w:multiLevelType w:val="hybridMultilevel"/>
    <w:tmpl w:val="22E030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BE1533"/>
    <w:multiLevelType w:val="multilevel"/>
    <w:tmpl w:val="60841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456239E"/>
    <w:multiLevelType w:val="multilevel"/>
    <w:tmpl w:val="B2502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24A45AEF"/>
    <w:multiLevelType w:val="hybridMultilevel"/>
    <w:tmpl w:val="793C85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4731D8"/>
    <w:multiLevelType w:val="hybridMultilevel"/>
    <w:tmpl w:val="D26276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C6ACF"/>
    <w:multiLevelType w:val="hybridMultilevel"/>
    <w:tmpl w:val="B7B8C1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9034A"/>
    <w:multiLevelType w:val="hybridMultilevel"/>
    <w:tmpl w:val="C9C03F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85EFE"/>
    <w:multiLevelType w:val="hybridMultilevel"/>
    <w:tmpl w:val="11F42D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C6D7F"/>
    <w:multiLevelType w:val="hybridMultilevel"/>
    <w:tmpl w:val="D59C80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2F555B4"/>
    <w:multiLevelType w:val="hybridMultilevel"/>
    <w:tmpl w:val="5D725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059D1"/>
    <w:multiLevelType w:val="hybridMultilevel"/>
    <w:tmpl w:val="DA6E39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D1046"/>
    <w:multiLevelType w:val="multilevel"/>
    <w:tmpl w:val="A364D996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4085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792"/>
      </w:pPr>
      <w:rPr>
        <w:rFonts w:ascii="Arial" w:hAnsi="Arial" w:hint="default"/>
        <w:b/>
        <w:i w:val="0"/>
        <w:color w:val="000000"/>
        <w:sz w:val="24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1224"/>
      </w:pPr>
      <w:rPr>
        <w:rFonts w:ascii="Arial" w:hAnsi="Arial" w:hint="default"/>
        <w:b/>
        <w:i w:val="0"/>
        <w:color w:val="000000"/>
        <w:sz w:val="22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1728"/>
      </w:pPr>
      <w:rPr>
        <w:rFonts w:ascii="Arial" w:hAnsi="Arial" w:hint="default"/>
        <w:b/>
        <w:i w:val="0"/>
        <w:color w:val="000000"/>
        <w:sz w:val="2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2232" w:hanging="2232"/>
      </w:pPr>
      <w:rPr>
        <w:rFonts w:ascii="Arial" w:hAnsi="Arial" w:hint="default"/>
        <w:b/>
        <w:i/>
        <w:color w:val="000000"/>
        <w:sz w:val="20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2736" w:hanging="2736"/>
      </w:pPr>
      <w:rPr>
        <w:rFonts w:ascii="Arial" w:hAnsi="Arial" w:hint="default"/>
        <w:b/>
        <w:i/>
        <w:color w:val="000000"/>
        <w:sz w:val="20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ascii="Arial" w:hAnsi="Arial" w:hint="default"/>
        <w:b w:val="0"/>
        <w:i/>
        <w:sz w:val="20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ascii="Arial" w:hAnsi="Arial" w:hint="default"/>
        <w:b w:val="0"/>
        <w:i/>
        <w:color w:val="000000"/>
        <w:sz w:val="20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ascii="Arial" w:hAnsi="Arial" w:hint="default"/>
        <w:b w:val="0"/>
        <w:i/>
        <w:sz w:val="20"/>
      </w:rPr>
    </w:lvl>
  </w:abstractNum>
  <w:abstractNum w:abstractNumId="24" w15:restartNumberingAfterBreak="0">
    <w:nsid w:val="64DA4C0B"/>
    <w:multiLevelType w:val="hybridMultilevel"/>
    <w:tmpl w:val="2A56A6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F48B3"/>
    <w:multiLevelType w:val="hybridMultilevel"/>
    <w:tmpl w:val="5A4C78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76F19"/>
    <w:multiLevelType w:val="hybridMultilevel"/>
    <w:tmpl w:val="9F3C3108"/>
    <w:lvl w:ilvl="0" w:tplc="0409000F">
      <w:start w:val="1"/>
      <w:numFmt w:val="decimal"/>
      <w:lvlText w:val="%1."/>
      <w:lvlJc w:val="left"/>
      <w:pPr>
        <w:tabs>
          <w:tab w:val="num" w:pos="778"/>
        </w:tabs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8"/>
        </w:tabs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8"/>
        </w:tabs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8"/>
        </w:tabs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8"/>
        </w:tabs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8"/>
        </w:tabs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8"/>
        </w:tabs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8"/>
        </w:tabs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8"/>
        </w:tabs>
        <w:ind w:left="6538" w:hanging="180"/>
      </w:pPr>
    </w:lvl>
  </w:abstractNum>
  <w:abstractNum w:abstractNumId="27" w15:restartNumberingAfterBreak="0">
    <w:nsid w:val="6D181288"/>
    <w:multiLevelType w:val="hybridMultilevel"/>
    <w:tmpl w:val="4CF4C2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0004C"/>
    <w:multiLevelType w:val="hybridMultilevel"/>
    <w:tmpl w:val="02A257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14"/>
  </w:num>
  <w:num w:numId="4">
    <w:abstractNumId w:val="23"/>
  </w:num>
  <w:num w:numId="5">
    <w:abstractNumId w:val="24"/>
  </w:num>
  <w:num w:numId="6">
    <w:abstractNumId w:val="16"/>
  </w:num>
  <w:num w:numId="7">
    <w:abstractNumId w:val="10"/>
  </w:num>
  <w:num w:numId="8">
    <w:abstractNumId w:val="11"/>
  </w:num>
  <w:num w:numId="9">
    <w:abstractNumId w:val="28"/>
  </w:num>
  <w:num w:numId="10">
    <w:abstractNumId w:val="25"/>
  </w:num>
  <w:num w:numId="11">
    <w:abstractNumId w:val="22"/>
  </w:num>
  <w:num w:numId="12">
    <w:abstractNumId w:val="19"/>
  </w:num>
  <w:num w:numId="13">
    <w:abstractNumId w:val="12"/>
  </w:num>
  <w:num w:numId="14">
    <w:abstractNumId w:val="20"/>
  </w:num>
  <w:num w:numId="15">
    <w:abstractNumId w:val="15"/>
  </w:num>
  <w:num w:numId="16">
    <w:abstractNumId w:val="27"/>
  </w:num>
  <w:num w:numId="17">
    <w:abstractNumId w:val="26"/>
  </w:num>
  <w:num w:numId="18">
    <w:abstractNumId w:val="17"/>
  </w:num>
  <w:num w:numId="19">
    <w:abstractNumId w:val="18"/>
  </w:num>
  <w:num w:numId="20">
    <w:abstractNumId w:val="9"/>
  </w:num>
  <w:num w:numId="21">
    <w:abstractNumId w:val="7"/>
  </w:num>
  <w:num w:numId="22">
    <w:abstractNumId w:val="6"/>
  </w:num>
  <w:num w:numId="23">
    <w:abstractNumId w:val="5"/>
  </w:num>
  <w:num w:numId="24">
    <w:abstractNumId w:val="4"/>
  </w:num>
  <w:num w:numId="25">
    <w:abstractNumId w:val="8"/>
  </w:num>
  <w:num w:numId="26">
    <w:abstractNumId w:val="3"/>
  </w:num>
  <w:num w:numId="27">
    <w:abstractNumId w:val="2"/>
  </w:num>
  <w:num w:numId="28">
    <w:abstractNumId w:val="1"/>
  </w:num>
  <w:num w:numId="29">
    <w:abstractNumId w:val="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2"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defaultTabStop w:val="720"/>
  <w:hyphenationZone w:val="425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2C"/>
    <w:rsid w:val="000D320D"/>
    <w:rsid w:val="00132713"/>
    <w:rsid w:val="001D66F2"/>
    <w:rsid w:val="002D02CC"/>
    <w:rsid w:val="002E070C"/>
    <w:rsid w:val="00345579"/>
    <w:rsid w:val="003A4C50"/>
    <w:rsid w:val="00422B2E"/>
    <w:rsid w:val="004433A5"/>
    <w:rsid w:val="004C13DB"/>
    <w:rsid w:val="005A4BF8"/>
    <w:rsid w:val="00630375"/>
    <w:rsid w:val="006376AC"/>
    <w:rsid w:val="00653317"/>
    <w:rsid w:val="00670829"/>
    <w:rsid w:val="006A57C6"/>
    <w:rsid w:val="006C55A2"/>
    <w:rsid w:val="00721C62"/>
    <w:rsid w:val="00745DB5"/>
    <w:rsid w:val="00767F13"/>
    <w:rsid w:val="007B432C"/>
    <w:rsid w:val="007D2E51"/>
    <w:rsid w:val="00885A09"/>
    <w:rsid w:val="008861B9"/>
    <w:rsid w:val="008B22CB"/>
    <w:rsid w:val="009046D9"/>
    <w:rsid w:val="009732B5"/>
    <w:rsid w:val="00B553D3"/>
    <w:rsid w:val="00B972B0"/>
    <w:rsid w:val="00BA1E10"/>
    <w:rsid w:val="00C0692C"/>
    <w:rsid w:val="00D15F14"/>
    <w:rsid w:val="00D43C38"/>
    <w:rsid w:val="00D74F1A"/>
    <w:rsid w:val="00D96E39"/>
    <w:rsid w:val="00DF6CFC"/>
    <w:rsid w:val="00E16214"/>
    <w:rsid w:val="00E65F13"/>
    <w:rsid w:val="00E70D1C"/>
    <w:rsid w:val="00E95D6D"/>
    <w:rsid w:val="00F1461F"/>
    <w:rsid w:val="00FB195B"/>
    <w:rsid w:val="00FC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C38"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autoRedefine/>
    <w:qFormat/>
    <w:rsid w:val="007B432C"/>
    <w:pPr>
      <w:numPr>
        <w:numId w:val="30"/>
      </w:numPr>
      <w:pBdr>
        <w:top w:val="single" w:sz="24" w:space="1" w:color="789DCC"/>
      </w:pBdr>
      <w:shd w:val="clear" w:color="auto" w:fill="D6E2F2"/>
      <w:spacing w:before="300" w:after="200"/>
      <w:ind w:left="357" w:hanging="357"/>
      <w:outlineLvl w:val="0"/>
    </w:pPr>
    <w:rPr>
      <w:rFonts w:cs="Arial"/>
      <w:b/>
      <w:bCs/>
      <w:color w:val="004085"/>
      <w:kern w:val="32"/>
      <w:sz w:val="28"/>
      <w:szCs w:val="32"/>
    </w:rPr>
  </w:style>
  <w:style w:type="paragraph" w:styleId="Heading2">
    <w:name w:val="heading 2"/>
    <w:basedOn w:val="Normal"/>
    <w:next w:val="Normal"/>
    <w:autoRedefine/>
    <w:qFormat/>
    <w:rsid w:val="007B432C"/>
    <w:pPr>
      <w:numPr>
        <w:ilvl w:val="1"/>
        <w:numId w:val="30"/>
      </w:numPr>
      <w:spacing w:before="220" w:after="40"/>
      <w:ind w:left="794" w:hanging="794"/>
      <w:outlineLvl w:val="1"/>
    </w:pPr>
    <w:rPr>
      <w:rFonts w:cs="Arial"/>
      <w:b/>
      <w:bCs/>
      <w:iCs/>
      <w:color w:val="000000"/>
      <w:sz w:val="24"/>
      <w:szCs w:val="28"/>
    </w:rPr>
  </w:style>
  <w:style w:type="paragraph" w:styleId="Heading3">
    <w:name w:val="heading 3"/>
    <w:basedOn w:val="Normal"/>
    <w:next w:val="Normal"/>
    <w:qFormat/>
    <w:rsid w:val="007B432C"/>
    <w:pPr>
      <w:numPr>
        <w:ilvl w:val="2"/>
        <w:numId w:val="30"/>
      </w:numPr>
      <w:spacing w:before="160" w:after="40"/>
      <w:ind w:left="1225" w:hanging="1225"/>
      <w:outlineLvl w:val="2"/>
    </w:pPr>
    <w:rPr>
      <w:rFonts w:cs="Arial"/>
      <w:b/>
      <w:bCs/>
      <w:color w:val="000000"/>
      <w:sz w:val="22"/>
      <w:szCs w:val="26"/>
    </w:rPr>
  </w:style>
  <w:style w:type="paragraph" w:styleId="Heading4">
    <w:name w:val="heading 4"/>
    <w:basedOn w:val="Normal"/>
    <w:next w:val="Normal"/>
    <w:autoRedefine/>
    <w:qFormat/>
    <w:rsid w:val="007B432C"/>
    <w:pPr>
      <w:numPr>
        <w:ilvl w:val="3"/>
        <w:numId w:val="30"/>
      </w:numPr>
      <w:spacing w:before="120" w:after="40"/>
      <w:ind w:left="1729" w:hanging="1729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autoRedefine/>
    <w:qFormat/>
    <w:rsid w:val="007B432C"/>
    <w:pPr>
      <w:numPr>
        <w:ilvl w:val="4"/>
        <w:numId w:val="30"/>
      </w:numPr>
      <w:spacing w:before="120" w:after="40"/>
      <w:ind w:left="2234" w:hanging="2234"/>
      <w:outlineLvl w:val="4"/>
    </w:pPr>
    <w:rPr>
      <w:bCs/>
    </w:rPr>
  </w:style>
  <w:style w:type="paragraph" w:styleId="Heading6">
    <w:name w:val="heading 6"/>
    <w:basedOn w:val="Normal"/>
    <w:next w:val="Normal"/>
    <w:autoRedefine/>
    <w:qFormat/>
    <w:rsid w:val="007B432C"/>
    <w:pPr>
      <w:numPr>
        <w:ilvl w:val="5"/>
        <w:numId w:val="30"/>
      </w:numPr>
      <w:spacing w:before="120" w:after="60"/>
      <w:ind w:left="2739" w:hanging="2739"/>
      <w:outlineLvl w:val="5"/>
    </w:pPr>
    <w:rPr>
      <w:bCs/>
      <w:i/>
      <w:color w:val="000000"/>
    </w:rPr>
  </w:style>
  <w:style w:type="paragraph" w:styleId="Heading7">
    <w:name w:val="heading 7"/>
    <w:basedOn w:val="Normal"/>
    <w:next w:val="Normal"/>
    <w:qFormat/>
    <w:rsid w:val="002E070C"/>
    <w:pPr>
      <w:spacing w:before="100" w:after="2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2E070C"/>
    <w:pPr>
      <w:spacing w:before="100" w:after="2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070C"/>
    <w:pPr>
      <w:spacing w:before="100" w:after="20"/>
      <w:outlineLvl w:val="8"/>
    </w:pPr>
    <w:rPr>
      <w:rFonts w:cs="Arial"/>
      <w:i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rsid w:val="008B22CB"/>
    <w:pPr>
      <w:spacing w:before="200" w:after="40"/>
    </w:pPr>
    <w:rPr>
      <w:b/>
      <w:noProof/>
      <w:color w:val="004085"/>
      <w:sz w:val="24"/>
      <w:szCs w:val="28"/>
    </w:rPr>
  </w:style>
  <w:style w:type="paragraph" w:styleId="TOC2">
    <w:name w:val="toc 2"/>
    <w:basedOn w:val="Normal"/>
    <w:next w:val="Normal"/>
    <w:autoRedefine/>
    <w:rsid w:val="006376AC"/>
    <w:pPr>
      <w:ind w:left="240"/>
    </w:pPr>
  </w:style>
  <w:style w:type="paragraph" w:styleId="TOC3">
    <w:name w:val="toc 3"/>
    <w:basedOn w:val="Normal"/>
    <w:next w:val="Normal"/>
    <w:autoRedefine/>
    <w:rsid w:val="006376AC"/>
    <w:pPr>
      <w:ind w:left="480"/>
    </w:pPr>
  </w:style>
  <w:style w:type="paragraph" w:styleId="TOC4">
    <w:name w:val="toc 4"/>
    <w:basedOn w:val="Normal"/>
    <w:next w:val="Normal"/>
    <w:autoRedefine/>
    <w:rsid w:val="006376AC"/>
    <w:pPr>
      <w:ind w:left="720"/>
    </w:pPr>
  </w:style>
  <w:style w:type="paragraph" w:styleId="TOC5">
    <w:name w:val="toc 5"/>
    <w:basedOn w:val="Normal"/>
    <w:next w:val="Normal"/>
    <w:autoRedefine/>
    <w:rsid w:val="006376AC"/>
    <w:pPr>
      <w:ind w:left="960"/>
    </w:pPr>
  </w:style>
  <w:style w:type="paragraph" w:styleId="TOC6">
    <w:name w:val="toc 6"/>
    <w:basedOn w:val="Normal"/>
    <w:next w:val="Normal"/>
    <w:autoRedefine/>
    <w:rsid w:val="006376AC"/>
    <w:pPr>
      <w:ind w:left="1200"/>
    </w:pPr>
  </w:style>
  <w:style w:type="paragraph" w:styleId="TOC7">
    <w:name w:val="toc 7"/>
    <w:basedOn w:val="Normal"/>
    <w:next w:val="Normal"/>
    <w:autoRedefine/>
    <w:rsid w:val="006376AC"/>
    <w:pPr>
      <w:ind w:left="1440"/>
    </w:pPr>
  </w:style>
  <w:style w:type="paragraph" w:styleId="TOC8">
    <w:name w:val="toc 8"/>
    <w:basedOn w:val="Normal"/>
    <w:next w:val="Normal"/>
    <w:autoRedefine/>
    <w:rsid w:val="006376AC"/>
    <w:pPr>
      <w:ind w:left="1680"/>
    </w:pPr>
  </w:style>
  <w:style w:type="paragraph" w:styleId="TOC9">
    <w:name w:val="toc 9"/>
    <w:basedOn w:val="Normal"/>
    <w:next w:val="Normal"/>
    <w:autoRedefine/>
    <w:rsid w:val="006376AC"/>
    <w:pPr>
      <w:ind w:left="1920"/>
    </w:pPr>
  </w:style>
  <w:style w:type="character" w:styleId="Hyperlink">
    <w:name w:val="Hyperlink"/>
    <w:basedOn w:val="DefaultParagraphFont"/>
    <w:semiHidden/>
    <w:rsid w:val="006376AC"/>
    <w:rPr>
      <w:rFonts w:ascii="Arial" w:hAnsi="Arial"/>
      <w:color w:val="0000FF"/>
      <w:sz w:val="20"/>
      <w:u w:val="single" w:color="0000FF"/>
    </w:rPr>
  </w:style>
  <w:style w:type="paragraph" w:styleId="Title">
    <w:name w:val="Title"/>
    <w:basedOn w:val="Normal"/>
    <w:autoRedefine/>
    <w:qFormat/>
    <w:rsid w:val="006376AC"/>
    <w:pPr>
      <w:pBdr>
        <w:top w:val="single" w:sz="18" w:space="3" w:color="004085"/>
        <w:left w:val="single" w:sz="18" w:space="4" w:color="004085"/>
        <w:bottom w:val="single" w:sz="48" w:space="6" w:color="789DCC"/>
        <w:right w:val="single" w:sz="18" w:space="4" w:color="004085"/>
      </w:pBdr>
      <w:shd w:val="clear" w:color="auto" w:fill="004085"/>
      <w:overflowPunct w:val="0"/>
      <w:autoSpaceDE w:val="0"/>
      <w:autoSpaceDN w:val="0"/>
      <w:adjustRightInd w:val="0"/>
      <w:spacing w:after="760"/>
      <w:textAlignment w:val="baseline"/>
    </w:pPr>
    <w:rPr>
      <w:b/>
      <w:color w:val="FFFFFF"/>
      <w:kern w:val="28"/>
      <w:sz w:val="34"/>
      <w:szCs w:val="20"/>
      <w:lang w:val="en-US"/>
    </w:rPr>
  </w:style>
  <w:style w:type="paragraph" w:styleId="Header">
    <w:name w:val="header"/>
    <w:basedOn w:val="Normal"/>
    <w:semiHidden/>
    <w:rsid w:val="006376AC"/>
    <w:pPr>
      <w:tabs>
        <w:tab w:val="center" w:pos="4153"/>
        <w:tab w:val="right" w:pos="8306"/>
      </w:tabs>
    </w:pPr>
  </w:style>
  <w:style w:type="character" w:styleId="FollowedHyperlink">
    <w:name w:val="FollowedHyperlink"/>
    <w:basedOn w:val="DefaultParagraphFont"/>
    <w:semiHidden/>
    <w:rsid w:val="006376AC"/>
    <w:rPr>
      <w:rFonts w:ascii="Arial" w:hAnsi="Arial"/>
      <w:color w:val="800080"/>
      <w:sz w:val="20"/>
      <w:u w:val="single" w:color="800080"/>
    </w:rPr>
  </w:style>
  <w:style w:type="paragraph" w:styleId="Footer">
    <w:name w:val="footer"/>
    <w:basedOn w:val="Normal"/>
    <w:semiHidden/>
    <w:rsid w:val="006376AC"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semiHidden/>
    <w:rsid w:val="006376AC"/>
    <w:rPr>
      <w:szCs w:val="20"/>
    </w:rPr>
  </w:style>
  <w:style w:type="character" w:styleId="PageNumber">
    <w:name w:val="page number"/>
    <w:basedOn w:val="DefaultParagraphFont"/>
    <w:semiHidden/>
    <w:rsid w:val="006376AC"/>
    <w:rPr>
      <w:rFonts w:ascii="Arial" w:hAnsi="Arial"/>
      <w:color w:val="004085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D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D1C"/>
    <w:rPr>
      <w:rFonts w:ascii="Tahoma" w:hAnsi="Tahoma" w:cs="Tahoma"/>
      <w:sz w:val="16"/>
      <w:szCs w:val="16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BA1E10"/>
    <w:rPr>
      <w:color w:val="808080"/>
    </w:rPr>
  </w:style>
  <w:style w:type="table" w:customStyle="1" w:styleId="TaskInfo">
    <w:name w:val="TaskInfo"/>
    <w:basedOn w:val="TableNormal"/>
    <w:uiPriority w:val="99"/>
    <w:qFormat/>
    <w:rsid w:val="00132713"/>
    <w:rPr>
      <w:rFonts w:ascii="Calibri" w:eastAsiaTheme="minorHAnsi" w:hAnsi="Calibri" w:cstheme="minorBidi"/>
      <w:color w:val="7F7F7F" w:themeColor="text1" w:themeTint="80"/>
      <w:sz w:val="22"/>
      <w:szCs w:val="22"/>
      <w:lang w:val="en-US" w:eastAsia="en-US"/>
    </w:rPr>
    <w:tblPr>
      <w:tblBorders>
        <w:top w:val="dotted" w:sz="8" w:space="0" w:color="FFFFFF" w:themeColor="background1"/>
        <w:left w:val="dotted" w:sz="8" w:space="0" w:color="FFFFFF" w:themeColor="background1"/>
        <w:bottom w:val="dotted" w:sz="8" w:space="0" w:color="FFFFFF" w:themeColor="background1"/>
        <w:right w:val="dotted" w:sz="8" w:space="0" w:color="FFFFFF" w:themeColor="background1"/>
        <w:insideH w:val="dotted" w:sz="8" w:space="0" w:color="FFFFFF" w:themeColor="background1"/>
        <w:insideV w:val="dotted" w:sz="8" w:space="0" w:color="FFFFFF" w:themeColor="background1"/>
      </w:tblBorders>
    </w:tblPr>
    <w:tcPr>
      <w:shd w:val="clear" w:color="auto" w:fill="F2F2F2" w:themeFill="background1" w:themeFillShade="F2"/>
    </w:tc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66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comments" Target="comments.xml"/><Relationship Id="rId13" Type="http://schemas.openxmlformats.org/officeDocument/2006/relationships/image" Target="media/pic00001.png"/></Relationships>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DAE19ACFF833847B916D81ACF4B3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11DFE-6BDB-9F47-B894-CB19C2031D6A}"/>
      </w:docPartPr>
      <w:docPartBody>
        <w:p w:rsidR="00000000" w:rsidRDefault="00C25534">
          <w:pPr>
            <w:pStyle w:val="3DAE19ACFF833847B916D81ACF4B31C0"/>
          </w:pPr>
          <w:r>
            <w:rPr>
              <w:rStyle w:val="PlaceholderText"/>
            </w:rPr>
            <w:t>MSc_AirQuality_Timeline_Enhanced (1)</w:t>
          </w:r>
        </w:p>
      </w:docPartBody>
    </w:docPart>
    <w:docPart>
      <w:docPartPr>
        <w:name w:val="936EB73D3921114DBE7B22E6EE501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4A9B9-699E-9841-85C8-FAECEF4D4BDA}"/>
      </w:docPartPr>
      <w:docPartBody>
        <w:p w:rsidR="00000000" w:rsidRDefault="00C25534">
          <w:pPr>
            <w:pStyle w:val="936EB73D3921114DBE7B22E6EE501599"/>
          </w:pPr>
          <w:r>
            <w:rPr>
              <w:rStyle w:val="PlaceholderText"/>
            </w:rPr>
            <w:t/>
          </w:r>
        </w:p>
      </w:docPartBody>
    </w:docPart>
    <w:docPart>
      <w:docPartPr>
        <w:name w:val="1E3E48F3AEF27B4980871333E536D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711BD-8369-F442-9ED2-B5A6A6D97AE2}"/>
      </w:docPartPr>
      <w:docPartBody>
        <w:p w:rsidR="00000000" w:rsidRDefault="00C25534">
          <w:pPr>
            <w:pStyle w:val="1E3E48F3AEF27B4980871333E536D446"/>
          </w:pPr>
          <w:r>
            <w:rPr>
              <w:rStyle w:val="PlaceholderText"/>
            </w:rPr>
            <w:t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34"/>
    <w:rsid w:val="00C2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</w:style>
  <w:style w:type="paragraph" w:customStyle="1" w:styleId="3DAE19ACFF833847B916D81ACF4B31C0">
    <w:name w:val="3DAE19ACFF833847B916D81ACF4B31C0"/>
  </w:style>
  <w:style w:type="paragraph" w:customStyle="1" w:styleId="936EB73D3921114DBE7B22E6EE501599">
    <w:name w:val="936EB73D3921114DBE7B22E6EE501599"/>
  </w:style>
  <w:style w:type="paragraph" w:customStyle="1" w:styleId="1E3E48F3AEF27B4980871333E536D446">
    <w:name w:val="1E3E48F3AEF27B4980871333E536D4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template04-fixed.dotx</Template>
  <TotalTime>3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90</CharactersWithSpaces>
  <SharedDoc>false</SharedDoc>
  <HyperlinksChanged>false</HyperlinksChanged>
  <AppVersion>16.0000</AppVers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cp:lastPrinted>2003-08-22T15:45:00Z</cp:lastPrinted>
  <dc:creator/>
  <cp:keywords/>
  <dc:description/>
  <cp:category/>
  <dc:subject/>
  <dc:title>MSc_AirQuality_Timeline_Enhanced (1)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VEXPORT">
    <vt:lpwstr>Exported from MatchWare MindView</vt:lpwstr>
  </property>
</Properties>
</file>